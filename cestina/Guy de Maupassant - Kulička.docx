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F16CF" w14:textId="5780B1B8" w:rsidR="00D71A4F" w:rsidRPr="0043613B" w:rsidRDefault="00072B0B" w:rsidP="00BE666F">
      <w:pPr>
        <w:pStyle w:val="Nadpis1"/>
        <w:spacing w:line="240" w:lineRule="auto"/>
        <w:jc w:val="both"/>
      </w:pPr>
      <w:r w:rsidRPr="0043613B">
        <w:t xml:space="preserve">Charakteristika uměleckého </w:t>
      </w:r>
      <w:r w:rsidR="00635D3A" w:rsidRPr="0043613B">
        <w:t>textu</w:t>
      </w:r>
      <w:r w:rsidR="004A0380">
        <w:t xml:space="preserve"> </w:t>
      </w:r>
      <w:r w:rsidR="0043613B" w:rsidRPr="0043613B">
        <w:t>– G</w:t>
      </w:r>
      <w:r w:rsidR="00BA5A87">
        <w:t>.</w:t>
      </w:r>
      <w:r w:rsidR="0043613B" w:rsidRPr="0043613B">
        <w:t xml:space="preserve"> de </w:t>
      </w:r>
      <w:proofErr w:type="spellStart"/>
      <w:r w:rsidR="0043613B" w:rsidRPr="0043613B">
        <w:t>Maupassant</w:t>
      </w:r>
      <w:proofErr w:type="spellEnd"/>
      <w:r w:rsidR="0043613B" w:rsidRPr="0043613B">
        <w:t xml:space="preserve"> – Kulička</w:t>
      </w:r>
    </w:p>
    <w:p w14:paraId="678AE1AF" w14:textId="586F32BE" w:rsidR="00E06EF7" w:rsidRPr="0043613B" w:rsidRDefault="00D8362C" w:rsidP="00BE666F">
      <w:pPr>
        <w:pStyle w:val="Nadpis2"/>
        <w:spacing w:line="240" w:lineRule="auto"/>
        <w:jc w:val="both"/>
      </w:pPr>
      <w:r w:rsidRPr="0043613B">
        <w:t>Analýza uměleckého textu</w:t>
      </w:r>
    </w:p>
    <w:p w14:paraId="5600D249" w14:textId="77777777" w:rsidR="00521396" w:rsidRPr="002669C3" w:rsidRDefault="00521396" w:rsidP="00BE666F">
      <w:pPr>
        <w:pStyle w:val="Nadpis3"/>
        <w:numPr>
          <w:ilvl w:val="0"/>
          <w:numId w:val="1"/>
        </w:numPr>
        <w:spacing w:line="240" w:lineRule="auto"/>
        <w:jc w:val="both"/>
      </w:pPr>
      <w:r w:rsidRPr="002669C3">
        <w:t>Část</w:t>
      </w:r>
    </w:p>
    <w:p w14:paraId="789020F2" w14:textId="6F66EE7D" w:rsidR="004A3526" w:rsidRDefault="00C60C94" w:rsidP="00BE666F">
      <w:pPr>
        <w:pStyle w:val="Nadpis4"/>
        <w:numPr>
          <w:ilvl w:val="0"/>
          <w:numId w:val="7"/>
        </w:numPr>
        <w:spacing w:line="240" w:lineRule="auto"/>
        <w:jc w:val="both"/>
      </w:pPr>
      <w:r>
        <w:t>Děj</w:t>
      </w:r>
    </w:p>
    <w:p w14:paraId="50F3CAB0" w14:textId="6F9E76ED" w:rsidR="00EC7406" w:rsidRPr="00EC7406" w:rsidRDefault="00EC7406" w:rsidP="00BE666F">
      <w:pPr>
        <w:spacing w:line="276" w:lineRule="auto"/>
        <w:jc w:val="both"/>
      </w:pPr>
      <w:r w:rsidRPr="00EC7406">
        <w:t xml:space="preserve">Kniha popisuje Francii okupovanou německými vojáky. Tři bohaté manželské páry se setkávají před dostavníkem </w:t>
      </w:r>
      <w:proofErr w:type="spellStart"/>
      <w:r w:rsidRPr="00EC7406">
        <w:t>Le</w:t>
      </w:r>
      <w:proofErr w:type="spellEnd"/>
      <w:r w:rsidRPr="00EC7406">
        <w:t xml:space="preserve"> </w:t>
      </w:r>
      <w:proofErr w:type="spellStart"/>
      <w:r w:rsidRPr="00EC7406">
        <w:t>Havra</w:t>
      </w:r>
      <w:proofErr w:type="spellEnd"/>
      <w:r w:rsidRPr="00EC7406">
        <w:t xml:space="preserve">, který by je měl bezpečně odvézt pryč z malého městečka, aniž by přitom narazili na nějaké vojáky. S nimi cestují ještě dvě jeptišky, demokrat </w:t>
      </w:r>
      <w:proofErr w:type="spellStart"/>
      <w:r w:rsidRPr="00EC7406">
        <w:t>Cornudet</w:t>
      </w:r>
      <w:proofErr w:type="spellEnd"/>
      <w:r w:rsidRPr="00EC7406">
        <w:t xml:space="preserve"> a prostitutka známá jako Kulička, kterou již od začátku všichni opovrhují. Cestou všem vyhládne, ale nemohou najít žádný hostinec, a když si Kulička vytáhne jídlo, které si vzala na cestu, její spolucestující se na ni závistivě dívají. Ona se s nimi laskavě rozdělí. Dostavník zastaví skupina pruských vojáků a umístí cestující do hotýlku, kde Kuličku stále obtěžuje pruský důstojník. Ta mu však nechce dopřát své služby, protože se cítí být vlastenka. Pod nátlakem svých spolucestujících nakonec povolí, a tak další den může dostavník pokračovat v cestě. Kulička si však zapomněla všechno jídlo v hotelu, ale nikdo jí její dřívější laskavost neoplatí. Zase jí všichni opovrhují.</w:t>
      </w:r>
    </w:p>
    <w:p w14:paraId="4C4CC95E" w14:textId="77777777" w:rsidR="004A3526" w:rsidRPr="002669C3" w:rsidRDefault="000E7361" w:rsidP="00BE666F">
      <w:pPr>
        <w:pStyle w:val="Nadpis4"/>
        <w:numPr>
          <w:ilvl w:val="0"/>
          <w:numId w:val="7"/>
        </w:numPr>
        <w:spacing w:line="240" w:lineRule="auto"/>
        <w:jc w:val="both"/>
      </w:pPr>
      <w:r w:rsidRPr="002669C3">
        <w:t>Téma a motiv</w:t>
      </w:r>
    </w:p>
    <w:p w14:paraId="54F55598" w14:textId="07123AD2" w:rsidR="00530A31" w:rsidRPr="002669C3" w:rsidRDefault="00530A31" w:rsidP="00BE666F">
      <w:pPr>
        <w:pStyle w:val="Odstavecseseznamem"/>
        <w:numPr>
          <w:ilvl w:val="0"/>
          <w:numId w:val="16"/>
        </w:numPr>
        <w:spacing w:line="240" w:lineRule="auto"/>
        <w:jc w:val="both"/>
      </w:pPr>
      <w:r w:rsidRPr="002669C3">
        <w:t xml:space="preserve">Téma: </w:t>
      </w:r>
      <w:r w:rsidR="002669C3" w:rsidRPr="002669C3">
        <w:t>níže</w:t>
      </w:r>
      <w:r w:rsidRPr="002669C3">
        <w:t xml:space="preserve"> (</w:t>
      </w:r>
      <w:r w:rsidR="002669C3" w:rsidRPr="002669C3">
        <w:t>chudší</w:t>
      </w:r>
      <w:r w:rsidRPr="002669C3">
        <w:t xml:space="preserve">) postaveni lidé </w:t>
      </w:r>
      <w:r w:rsidR="002669C3" w:rsidRPr="002669C3">
        <w:t>např</w:t>
      </w:r>
      <w:r w:rsidRPr="002669C3">
        <w:t xml:space="preserve">. prostitutka mohou </w:t>
      </w:r>
      <w:r w:rsidR="002669C3" w:rsidRPr="002669C3">
        <w:t>morálně</w:t>
      </w:r>
      <w:r w:rsidRPr="002669C3">
        <w:t xml:space="preserve"> </w:t>
      </w:r>
      <w:r w:rsidR="002669C3" w:rsidRPr="002669C3">
        <w:t>převýšit</w:t>
      </w:r>
      <w:r w:rsidRPr="002669C3">
        <w:t xml:space="preserve"> </w:t>
      </w:r>
      <w:r w:rsidR="002669C3" w:rsidRPr="002669C3">
        <w:t>výše</w:t>
      </w:r>
      <w:r w:rsidRPr="002669C3">
        <w:t xml:space="preserve"> (</w:t>
      </w:r>
      <w:r w:rsidR="002669C3" w:rsidRPr="002669C3">
        <w:t>bohatší</w:t>
      </w:r>
      <w:r w:rsidRPr="002669C3">
        <w:t xml:space="preserve">) </w:t>
      </w:r>
      <w:r w:rsidR="002669C3" w:rsidRPr="002669C3">
        <w:t>postavené</w:t>
      </w:r>
      <w:r w:rsidRPr="002669C3">
        <w:t xml:space="preserve"> lidi</w:t>
      </w:r>
    </w:p>
    <w:p w14:paraId="6D3BA0F9" w14:textId="70AC3E4A" w:rsidR="00530A31" w:rsidRPr="002669C3" w:rsidRDefault="00C30778" w:rsidP="00BE666F">
      <w:pPr>
        <w:pStyle w:val="Odstavecseseznamem"/>
        <w:numPr>
          <w:ilvl w:val="0"/>
          <w:numId w:val="16"/>
        </w:numPr>
        <w:spacing w:line="240" w:lineRule="auto"/>
        <w:jc w:val="both"/>
      </w:pPr>
      <w:r>
        <w:t xml:space="preserve">Motiv: </w:t>
      </w:r>
      <w:r w:rsidR="002669C3" w:rsidRPr="002669C3">
        <w:t>Válka</w:t>
      </w:r>
      <w:r w:rsidR="00530A31" w:rsidRPr="002669C3">
        <w:t xml:space="preserve">, morálka, kritika, </w:t>
      </w:r>
      <w:r w:rsidR="002669C3" w:rsidRPr="002669C3">
        <w:t>společenské</w:t>
      </w:r>
      <w:r w:rsidR="00530A31" w:rsidRPr="002669C3">
        <w:t xml:space="preserve"> </w:t>
      </w:r>
      <w:r w:rsidR="002669C3" w:rsidRPr="002669C3">
        <w:t>rozdíly</w:t>
      </w:r>
    </w:p>
    <w:p w14:paraId="38D5F2E4" w14:textId="77777777" w:rsidR="000E7361" w:rsidRPr="002669C3" w:rsidRDefault="000E7361" w:rsidP="00BE666F">
      <w:pPr>
        <w:pStyle w:val="Nadpis4"/>
        <w:numPr>
          <w:ilvl w:val="0"/>
          <w:numId w:val="7"/>
        </w:numPr>
        <w:spacing w:line="240" w:lineRule="auto"/>
        <w:jc w:val="both"/>
      </w:pPr>
      <w:r w:rsidRPr="002669C3">
        <w:t>Časoprostor</w:t>
      </w:r>
    </w:p>
    <w:p w14:paraId="17DAB374" w14:textId="0CB86865" w:rsidR="00FF5BE5" w:rsidRPr="002669C3" w:rsidRDefault="00FF5BE5" w:rsidP="00BE666F">
      <w:pPr>
        <w:pStyle w:val="Odstavecseseznamem"/>
        <w:numPr>
          <w:ilvl w:val="0"/>
          <w:numId w:val="14"/>
        </w:numPr>
        <w:spacing w:line="240" w:lineRule="auto"/>
        <w:jc w:val="both"/>
      </w:pPr>
      <w:r w:rsidRPr="002669C3">
        <w:t>Prusko-francouzské války, Normandie 1870</w:t>
      </w:r>
    </w:p>
    <w:p w14:paraId="652C7D59" w14:textId="1B5949F2" w:rsidR="00530A31" w:rsidRPr="002669C3" w:rsidRDefault="00530A31" w:rsidP="00BE666F">
      <w:pPr>
        <w:pStyle w:val="Odstavecseseznamem"/>
        <w:numPr>
          <w:ilvl w:val="0"/>
          <w:numId w:val="14"/>
        </w:numPr>
        <w:spacing w:line="240" w:lineRule="auto"/>
        <w:jc w:val="both"/>
      </w:pPr>
      <w:r w:rsidRPr="002669C3">
        <w:t>Francie</w:t>
      </w:r>
    </w:p>
    <w:p w14:paraId="02D3E335" w14:textId="77777777" w:rsidR="000E7361" w:rsidRPr="002669C3" w:rsidRDefault="000E7361" w:rsidP="00BE666F">
      <w:pPr>
        <w:pStyle w:val="Nadpis4"/>
        <w:numPr>
          <w:ilvl w:val="0"/>
          <w:numId w:val="7"/>
        </w:numPr>
        <w:spacing w:line="240" w:lineRule="auto"/>
        <w:jc w:val="both"/>
      </w:pPr>
      <w:r w:rsidRPr="002669C3">
        <w:t>Kompoziční výstavba</w:t>
      </w:r>
    </w:p>
    <w:p w14:paraId="19683D38" w14:textId="02B9DFF5" w:rsidR="00FF5BE5" w:rsidRPr="002669C3" w:rsidRDefault="0000615B" w:rsidP="00BE666F">
      <w:pPr>
        <w:pStyle w:val="Odstavecseseznamem"/>
        <w:numPr>
          <w:ilvl w:val="0"/>
          <w:numId w:val="13"/>
        </w:numPr>
        <w:spacing w:line="240" w:lineRule="auto"/>
        <w:jc w:val="both"/>
      </w:pPr>
      <w:r w:rsidRPr="002669C3">
        <w:t>Chronologicky</w:t>
      </w:r>
    </w:p>
    <w:p w14:paraId="1F81C4F1" w14:textId="2B2B7D49" w:rsidR="0000615B" w:rsidRPr="002669C3" w:rsidRDefault="002669C3" w:rsidP="00BE666F">
      <w:pPr>
        <w:pStyle w:val="Odstavecseseznamem"/>
        <w:numPr>
          <w:ilvl w:val="0"/>
          <w:numId w:val="13"/>
        </w:numPr>
        <w:spacing w:line="240" w:lineRule="auto"/>
        <w:jc w:val="both"/>
      </w:pPr>
      <w:r w:rsidRPr="002669C3">
        <w:t>Dělena</w:t>
      </w:r>
      <w:r w:rsidR="0000615B" w:rsidRPr="002669C3">
        <w:t xml:space="preserve"> na odstavce</w:t>
      </w:r>
      <w:r w:rsidR="00530A31" w:rsidRPr="002669C3">
        <w:t xml:space="preserve">, není </w:t>
      </w:r>
      <w:r w:rsidRPr="002669C3">
        <w:t>děleno</w:t>
      </w:r>
      <w:r w:rsidR="00530A31" w:rsidRPr="002669C3">
        <w:t xml:space="preserve"> na kapitoly</w:t>
      </w:r>
    </w:p>
    <w:p w14:paraId="1C5DB557" w14:textId="670E5F2A" w:rsidR="0000615B" w:rsidRPr="002669C3" w:rsidRDefault="002669C3" w:rsidP="00BE666F">
      <w:pPr>
        <w:pStyle w:val="Odstavecseseznamem"/>
        <w:numPr>
          <w:ilvl w:val="0"/>
          <w:numId w:val="13"/>
        </w:numPr>
        <w:spacing w:line="240" w:lineRule="auto"/>
        <w:jc w:val="both"/>
      </w:pPr>
      <w:r w:rsidRPr="002669C3">
        <w:t>Uzavřený</w:t>
      </w:r>
      <w:r w:rsidR="0000615B" w:rsidRPr="002669C3">
        <w:t xml:space="preserve"> </w:t>
      </w:r>
      <w:r w:rsidRPr="002669C3">
        <w:t>závěr</w:t>
      </w:r>
      <w:r w:rsidR="0000615B" w:rsidRPr="002669C3">
        <w:t xml:space="preserve"> – </w:t>
      </w:r>
      <w:r w:rsidRPr="002669C3">
        <w:t>Kulička</w:t>
      </w:r>
      <w:r w:rsidR="0000615B" w:rsidRPr="002669C3">
        <w:t xml:space="preserve"> </w:t>
      </w:r>
      <w:r w:rsidRPr="002669C3">
        <w:t>odsoudí</w:t>
      </w:r>
      <w:r w:rsidR="0000615B" w:rsidRPr="002669C3">
        <w:t xml:space="preserve"> osazenstvo </w:t>
      </w:r>
      <w:r w:rsidRPr="002669C3">
        <w:t>dostavníku</w:t>
      </w:r>
    </w:p>
    <w:p w14:paraId="6444B47D" w14:textId="275FA320" w:rsidR="006C1085" w:rsidRPr="002669C3" w:rsidRDefault="002669C3" w:rsidP="00BE666F">
      <w:pPr>
        <w:pStyle w:val="Odstavecseseznamem"/>
        <w:numPr>
          <w:ilvl w:val="0"/>
          <w:numId w:val="13"/>
        </w:numPr>
        <w:spacing w:line="240" w:lineRule="auto"/>
        <w:jc w:val="both"/>
      </w:pPr>
      <w:r w:rsidRPr="002669C3">
        <w:t>Psáno</w:t>
      </w:r>
      <w:r w:rsidR="006C1085" w:rsidRPr="002669C3">
        <w:t xml:space="preserve"> v minul</w:t>
      </w:r>
      <w:r w:rsidR="006039F7">
        <w:t>é</w:t>
      </w:r>
      <w:r w:rsidR="006C1085" w:rsidRPr="002669C3">
        <w:t xml:space="preserve">m </w:t>
      </w:r>
      <w:r w:rsidR="006039F7">
        <w:t>č</w:t>
      </w:r>
      <w:r w:rsidR="006C1085" w:rsidRPr="002669C3">
        <w:t>ase</w:t>
      </w:r>
    </w:p>
    <w:p w14:paraId="15C01B95" w14:textId="77777777" w:rsidR="000E7361" w:rsidRPr="002669C3" w:rsidRDefault="006005D8" w:rsidP="00BE666F">
      <w:pPr>
        <w:pStyle w:val="Nadpis4"/>
        <w:numPr>
          <w:ilvl w:val="0"/>
          <w:numId w:val="7"/>
        </w:numPr>
        <w:spacing w:line="240" w:lineRule="auto"/>
        <w:jc w:val="both"/>
      </w:pPr>
      <w:r w:rsidRPr="002669C3">
        <w:t>Literní</w:t>
      </w:r>
      <w:r w:rsidR="000E7361" w:rsidRPr="002669C3">
        <w:t xml:space="preserve"> </w:t>
      </w:r>
      <w:r w:rsidR="00BF1883" w:rsidRPr="002669C3">
        <w:t xml:space="preserve">druh a </w:t>
      </w:r>
      <w:r w:rsidR="00261DDB" w:rsidRPr="002669C3">
        <w:t>žánr</w:t>
      </w:r>
    </w:p>
    <w:p w14:paraId="296A21E9" w14:textId="63F17B70" w:rsidR="00EC3F2C" w:rsidRPr="002669C3" w:rsidRDefault="00EC3F2C" w:rsidP="00BE666F">
      <w:pPr>
        <w:pStyle w:val="Odstavecseseznamem"/>
        <w:numPr>
          <w:ilvl w:val="0"/>
          <w:numId w:val="13"/>
        </w:numPr>
        <w:spacing w:line="240" w:lineRule="auto"/>
        <w:jc w:val="both"/>
      </w:pPr>
      <w:r w:rsidRPr="002669C3">
        <w:t>Druh: epika</w:t>
      </w:r>
    </w:p>
    <w:p w14:paraId="61538E76" w14:textId="56FEBBF1" w:rsidR="00EC3F2C" w:rsidRPr="002669C3" w:rsidRDefault="00EC3F2C" w:rsidP="00BE666F">
      <w:pPr>
        <w:pStyle w:val="Odstavecseseznamem"/>
        <w:numPr>
          <w:ilvl w:val="0"/>
          <w:numId w:val="13"/>
        </w:numPr>
        <w:spacing w:line="240" w:lineRule="auto"/>
        <w:jc w:val="both"/>
      </w:pPr>
      <w:r w:rsidRPr="002669C3">
        <w:t>Žánr: povídka</w:t>
      </w:r>
    </w:p>
    <w:p w14:paraId="05EEE6DF" w14:textId="77777777" w:rsidR="00BF1883" w:rsidRPr="002669C3" w:rsidRDefault="00BF1883" w:rsidP="00BE666F">
      <w:pPr>
        <w:pStyle w:val="Nadpis3"/>
        <w:numPr>
          <w:ilvl w:val="0"/>
          <w:numId w:val="1"/>
        </w:numPr>
        <w:spacing w:line="240" w:lineRule="auto"/>
        <w:jc w:val="both"/>
      </w:pPr>
      <w:r w:rsidRPr="002669C3">
        <w:t>Část</w:t>
      </w:r>
    </w:p>
    <w:p w14:paraId="391BA4EC" w14:textId="08F21219" w:rsidR="00BF1883" w:rsidRPr="002669C3" w:rsidRDefault="00A13A2C" w:rsidP="00BE666F">
      <w:pPr>
        <w:pStyle w:val="Nadpis4"/>
        <w:numPr>
          <w:ilvl w:val="0"/>
          <w:numId w:val="8"/>
        </w:numPr>
        <w:spacing w:line="240" w:lineRule="auto"/>
        <w:jc w:val="both"/>
      </w:pPr>
      <w:r w:rsidRPr="002669C3">
        <w:t>Vypravěč</w:t>
      </w:r>
    </w:p>
    <w:p w14:paraId="38E21D51" w14:textId="376AF44E" w:rsidR="006C1085" w:rsidRPr="002669C3" w:rsidRDefault="00C60C8E" w:rsidP="00BE666F">
      <w:pPr>
        <w:pStyle w:val="Odstavecseseznamem"/>
        <w:numPr>
          <w:ilvl w:val="0"/>
          <w:numId w:val="15"/>
        </w:numPr>
        <w:spacing w:line="240" w:lineRule="auto"/>
        <w:jc w:val="both"/>
      </w:pPr>
      <w:r w:rsidRPr="002669C3">
        <w:t>V</w:t>
      </w:r>
      <w:r w:rsidR="006C1085" w:rsidRPr="002669C3">
        <w:t>ypravěč vševědoucí -&gt; stojí nad příběhem a vidí všechny události, myšlenky a úvahy každé postavy</w:t>
      </w:r>
    </w:p>
    <w:p w14:paraId="7492B624" w14:textId="77777777" w:rsidR="00A13A2C" w:rsidRPr="002669C3" w:rsidRDefault="00A13A2C" w:rsidP="00BE666F">
      <w:pPr>
        <w:pStyle w:val="Nadpis4"/>
        <w:numPr>
          <w:ilvl w:val="0"/>
          <w:numId w:val="8"/>
        </w:numPr>
        <w:spacing w:line="240" w:lineRule="auto"/>
        <w:jc w:val="both"/>
      </w:pPr>
      <w:r w:rsidRPr="002669C3">
        <w:lastRenderedPageBreak/>
        <w:t>Postava</w:t>
      </w:r>
    </w:p>
    <w:p w14:paraId="1459FC88" w14:textId="506BBD5E" w:rsidR="00282066" w:rsidRPr="002669C3" w:rsidRDefault="00282066" w:rsidP="00BE666F">
      <w:pPr>
        <w:pStyle w:val="Odstavecseseznamem"/>
        <w:numPr>
          <w:ilvl w:val="0"/>
          <w:numId w:val="12"/>
        </w:numPr>
        <w:spacing w:line="240" w:lineRule="auto"/>
        <w:jc w:val="both"/>
      </w:pPr>
      <w:r w:rsidRPr="002669C3">
        <w:t>Hlavn</w:t>
      </w:r>
      <w:r w:rsidR="002669C3">
        <w:t>í</w:t>
      </w:r>
      <w:r w:rsidRPr="002669C3">
        <w:t xml:space="preserve"> postavu nelze </w:t>
      </w:r>
      <w:r w:rsidR="002669C3" w:rsidRPr="002669C3">
        <w:t>určit</w:t>
      </w:r>
    </w:p>
    <w:p w14:paraId="68F0738E" w14:textId="55C21E07" w:rsidR="00842EF1" w:rsidRPr="002669C3" w:rsidRDefault="002669C3" w:rsidP="00BE666F">
      <w:pPr>
        <w:pStyle w:val="Odstavecseseznamem"/>
        <w:numPr>
          <w:ilvl w:val="0"/>
          <w:numId w:val="12"/>
        </w:numPr>
        <w:spacing w:line="240" w:lineRule="auto"/>
        <w:jc w:val="both"/>
      </w:pPr>
      <w:r w:rsidRPr="002669C3">
        <w:t>Nabízí</w:t>
      </w:r>
      <w:r w:rsidR="00282066" w:rsidRPr="002669C3">
        <w:t xml:space="preserve"> se </w:t>
      </w:r>
      <w:r w:rsidRPr="002669C3">
        <w:t>Kulička</w:t>
      </w:r>
      <w:r w:rsidR="00282066" w:rsidRPr="002669C3">
        <w:t>, t</w:t>
      </w:r>
      <w:r>
        <w:t>a</w:t>
      </w:r>
      <w:r w:rsidR="00282066" w:rsidRPr="002669C3">
        <w:t xml:space="preserve"> ale </w:t>
      </w:r>
      <w:r w:rsidRPr="002669C3">
        <w:t>nemluví</w:t>
      </w:r>
      <w:r w:rsidR="00282066" w:rsidRPr="002669C3">
        <w:t xml:space="preserve"> </w:t>
      </w:r>
      <w:r w:rsidRPr="002669C3">
        <w:t>podstatně</w:t>
      </w:r>
      <w:r w:rsidR="00282066" w:rsidRPr="002669C3">
        <w:t xml:space="preserve"> </w:t>
      </w:r>
      <w:r w:rsidRPr="002669C3">
        <w:t>víc</w:t>
      </w:r>
      <w:r w:rsidR="00282066" w:rsidRPr="002669C3">
        <w:t xml:space="preserve"> </w:t>
      </w:r>
      <w:r w:rsidRPr="002669C3">
        <w:t>než</w:t>
      </w:r>
      <w:r w:rsidR="00282066" w:rsidRPr="002669C3">
        <w:t xml:space="preserve"> ostatní postavy</w:t>
      </w:r>
    </w:p>
    <w:p w14:paraId="30AFFB07" w14:textId="1F17900E" w:rsidR="00282066" w:rsidRPr="002669C3" w:rsidRDefault="00842EF1" w:rsidP="00BE666F">
      <w:pPr>
        <w:pStyle w:val="Odstavecseseznamem"/>
        <w:numPr>
          <w:ilvl w:val="0"/>
          <w:numId w:val="12"/>
        </w:numPr>
        <w:spacing w:line="240" w:lineRule="auto"/>
        <w:jc w:val="both"/>
      </w:pPr>
      <w:r w:rsidRPr="002669C3">
        <w:t xml:space="preserve">Prostitutka Elizabeta </w:t>
      </w:r>
      <w:r w:rsidR="00530A31" w:rsidRPr="002669C3">
        <w:t>„Kulička</w:t>
      </w:r>
      <w:r w:rsidRPr="002669C3">
        <w:t>“</w:t>
      </w:r>
    </w:p>
    <w:p w14:paraId="41AF6604" w14:textId="7C5E6D56" w:rsidR="00842EF1" w:rsidRPr="002669C3" w:rsidRDefault="00842EF1" w:rsidP="00BE666F">
      <w:pPr>
        <w:pStyle w:val="Odstavecseseznamem"/>
        <w:numPr>
          <w:ilvl w:val="1"/>
          <w:numId w:val="12"/>
        </w:numPr>
        <w:spacing w:line="240" w:lineRule="auto"/>
        <w:jc w:val="both"/>
      </w:pPr>
      <w:r w:rsidRPr="002669C3">
        <w:t xml:space="preserve">Říká se ji </w:t>
      </w:r>
      <w:r w:rsidR="002669C3" w:rsidRPr="002669C3">
        <w:t>kulička</w:t>
      </w:r>
      <w:r w:rsidRPr="002669C3">
        <w:t xml:space="preserve">, protože je </w:t>
      </w:r>
      <w:r w:rsidR="002669C3" w:rsidRPr="002669C3">
        <w:t>prostorov</w:t>
      </w:r>
      <w:r w:rsidR="00795CDC">
        <w:t>ě</w:t>
      </w:r>
      <w:r w:rsidRPr="002669C3">
        <w:t xml:space="preserve"> </w:t>
      </w:r>
      <w:r w:rsidR="002669C3" w:rsidRPr="002669C3">
        <w:t>výrazná</w:t>
      </w:r>
      <w:r w:rsidR="00795CDC">
        <w:t xml:space="preserve"> (přesto ale krásná)</w:t>
      </w:r>
    </w:p>
    <w:p w14:paraId="3127014B" w14:textId="28D7C8FA" w:rsidR="00C17F62" w:rsidRDefault="00EC7406" w:rsidP="00BE666F">
      <w:pPr>
        <w:pStyle w:val="Odstavecseseznamem"/>
        <w:numPr>
          <w:ilvl w:val="1"/>
          <w:numId w:val="12"/>
        </w:numPr>
        <w:spacing w:line="240" w:lineRule="auto"/>
        <w:jc w:val="both"/>
      </w:pPr>
      <w:r>
        <w:t>Ochotná se obětovat pro dobrou věc</w:t>
      </w:r>
    </w:p>
    <w:p w14:paraId="7923DA42" w14:textId="182C2A7E" w:rsidR="00795CDC" w:rsidRDefault="00EC7406" w:rsidP="00BE666F">
      <w:pPr>
        <w:pStyle w:val="Odstavecseseznamem"/>
        <w:numPr>
          <w:ilvl w:val="1"/>
          <w:numId w:val="12"/>
        </w:numPr>
        <w:spacing w:line="240" w:lineRule="auto"/>
        <w:jc w:val="both"/>
      </w:pPr>
      <w:r>
        <w:t>Vlastenka</w:t>
      </w:r>
    </w:p>
    <w:p w14:paraId="143AE4B5" w14:textId="32364922" w:rsidR="007761E9" w:rsidRDefault="00EC7406" w:rsidP="00BE666F">
      <w:pPr>
        <w:pStyle w:val="Odstavecseseznamem"/>
        <w:numPr>
          <w:ilvl w:val="1"/>
          <w:numId w:val="12"/>
        </w:numPr>
        <w:spacing w:line="240" w:lineRule="auto"/>
        <w:jc w:val="both"/>
      </w:pPr>
      <w:r w:rsidRPr="00EC7406">
        <w:t>Má svůj žebříček hodnot a nedá se jen tak ovlivnit</w:t>
      </w:r>
    </w:p>
    <w:p w14:paraId="0FF87C46" w14:textId="0307714D" w:rsidR="007761E9" w:rsidRDefault="007761E9" w:rsidP="00BE666F">
      <w:pPr>
        <w:pStyle w:val="Odstavecseseznamem"/>
        <w:numPr>
          <w:ilvl w:val="0"/>
          <w:numId w:val="12"/>
        </w:numPr>
        <w:spacing w:line="240" w:lineRule="auto"/>
        <w:jc w:val="both"/>
      </w:pPr>
      <w:r w:rsidRPr="007761E9">
        <w:t xml:space="preserve">paní </w:t>
      </w:r>
      <w:proofErr w:type="spellStart"/>
      <w:r w:rsidRPr="007761E9">
        <w:t>Loiseauová</w:t>
      </w:r>
      <w:proofErr w:type="spellEnd"/>
    </w:p>
    <w:p w14:paraId="3C4FD7A8" w14:textId="5ACB5715" w:rsidR="007761E9" w:rsidRDefault="007761E9" w:rsidP="00BE666F">
      <w:pPr>
        <w:pStyle w:val="Odstavecseseznamem"/>
        <w:numPr>
          <w:ilvl w:val="1"/>
          <w:numId w:val="12"/>
        </w:numPr>
        <w:spacing w:line="240" w:lineRule="auto"/>
        <w:jc w:val="both"/>
      </w:pPr>
      <w:r>
        <w:t>Vysoká</w:t>
      </w:r>
    </w:p>
    <w:p w14:paraId="1EB35135" w14:textId="2F4FC3C9" w:rsidR="007761E9" w:rsidRDefault="007761E9" w:rsidP="00BE666F">
      <w:pPr>
        <w:pStyle w:val="Odstavecseseznamem"/>
        <w:numPr>
          <w:ilvl w:val="1"/>
          <w:numId w:val="12"/>
        </w:numPr>
        <w:spacing w:line="240" w:lineRule="auto"/>
        <w:jc w:val="both"/>
      </w:pPr>
      <w:r>
        <w:t>Razná</w:t>
      </w:r>
    </w:p>
    <w:p w14:paraId="7240FF4D" w14:textId="13ED5552" w:rsidR="007761E9" w:rsidRDefault="007761E9" w:rsidP="00BE666F">
      <w:pPr>
        <w:pStyle w:val="Odstavecseseznamem"/>
        <w:numPr>
          <w:ilvl w:val="1"/>
          <w:numId w:val="12"/>
        </w:numPr>
        <w:spacing w:line="240" w:lineRule="auto"/>
        <w:jc w:val="both"/>
      </w:pPr>
      <w:r>
        <w:t>Vnášela řád do společného (s manželem) obchodu</w:t>
      </w:r>
    </w:p>
    <w:p w14:paraId="0B7894D2" w14:textId="5345AA44" w:rsidR="008972A5" w:rsidRDefault="008972A5" w:rsidP="00BE666F">
      <w:pPr>
        <w:pStyle w:val="Odstavecseseznamem"/>
        <w:numPr>
          <w:ilvl w:val="0"/>
          <w:numId w:val="12"/>
        </w:numPr>
        <w:spacing w:line="240" w:lineRule="auto"/>
        <w:jc w:val="both"/>
      </w:pPr>
      <w:r w:rsidRPr="008972A5">
        <w:t xml:space="preserve">pan </w:t>
      </w:r>
      <w:proofErr w:type="spellStart"/>
      <w:r w:rsidRPr="008972A5">
        <w:t>Loiseau</w:t>
      </w:r>
      <w:proofErr w:type="spellEnd"/>
    </w:p>
    <w:p w14:paraId="077DDC26" w14:textId="14304B8B" w:rsidR="008972A5" w:rsidRDefault="008972A5" w:rsidP="00BE666F">
      <w:pPr>
        <w:pStyle w:val="Odstavecseseznamem"/>
        <w:numPr>
          <w:ilvl w:val="1"/>
          <w:numId w:val="12"/>
        </w:numPr>
        <w:spacing w:line="240" w:lineRule="auto"/>
        <w:jc w:val="both"/>
      </w:pPr>
      <w:r>
        <w:t>Majitel velkoobchodu s vínem</w:t>
      </w:r>
    </w:p>
    <w:p w14:paraId="4871033E" w14:textId="49D80CB7" w:rsidR="008972A5" w:rsidRDefault="0004583A" w:rsidP="00BE666F">
      <w:pPr>
        <w:pStyle w:val="Odstavecseseznamem"/>
        <w:numPr>
          <w:ilvl w:val="1"/>
          <w:numId w:val="12"/>
        </w:numPr>
        <w:spacing w:line="240" w:lineRule="auto"/>
        <w:jc w:val="both"/>
      </w:pPr>
      <w:r>
        <w:t>V</w:t>
      </w:r>
      <w:r w:rsidR="008972A5">
        <w:t>eselý šprýmař</w:t>
      </w:r>
    </w:p>
    <w:p w14:paraId="66E80D4E" w14:textId="3C7A5C61" w:rsidR="008972A5" w:rsidRDefault="008972A5" w:rsidP="00BE666F">
      <w:pPr>
        <w:pStyle w:val="Odstavecseseznamem"/>
        <w:numPr>
          <w:ilvl w:val="1"/>
          <w:numId w:val="12"/>
        </w:numPr>
        <w:spacing w:line="240" w:lineRule="auto"/>
        <w:jc w:val="both"/>
      </w:pPr>
      <w:r>
        <w:t>Mala postava s velkým břichem</w:t>
      </w:r>
    </w:p>
    <w:p w14:paraId="07DD50A3" w14:textId="39B3269E" w:rsidR="00785FDC" w:rsidRPr="002669C3" w:rsidRDefault="00785FDC" w:rsidP="00BE666F">
      <w:pPr>
        <w:pStyle w:val="Odstavecseseznamem"/>
        <w:numPr>
          <w:ilvl w:val="0"/>
          <w:numId w:val="12"/>
        </w:numPr>
        <w:spacing w:line="240" w:lineRule="auto"/>
        <w:jc w:val="both"/>
      </w:pPr>
      <w:r>
        <w:t xml:space="preserve">Další: staré jeptišky, manželé </w:t>
      </w:r>
      <w:proofErr w:type="spellStart"/>
      <w:r w:rsidRPr="00785FDC">
        <w:t>Carré-Lamadon</w:t>
      </w:r>
      <w:proofErr w:type="spellEnd"/>
      <w:r>
        <w:t xml:space="preserve">, </w:t>
      </w:r>
      <w:proofErr w:type="spellStart"/>
      <w:r w:rsidRPr="00785FDC">
        <w:t>Cornudet</w:t>
      </w:r>
      <w:proofErr w:type="spellEnd"/>
    </w:p>
    <w:p w14:paraId="3B627D10" w14:textId="77777777" w:rsidR="00A13A2C" w:rsidRPr="002669C3" w:rsidRDefault="00261DDB" w:rsidP="00BE666F">
      <w:pPr>
        <w:pStyle w:val="Nadpis4"/>
        <w:numPr>
          <w:ilvl w:val="0"/>
          <w:numId w:val="8"/>
        </w:numPr>
        <w:spacing w:line="240" w:lineRule="auto"/>
        <w:jc w:val="both"/>
      </w:pPr>
      <w:r w:rsidRPr="002669C3">
        <w:t>Vyprávěcí</w:t>
      </w:r>
      <w:r w:rsidR="00791937" w:rsidRPr="002669C3">
        <w:t xml:space="preserve"> </w:t>
      </w:r>
      <w:r w:rsidRPr="002669C3">
        <w:t>způsoby</w:t>
      </w:r>
    </w:p>
    <w:p w14:paraId="505E6054" w14:textId="5E0B597B" w:rsidR="006C1085" w:rsidRPr="002669C3" w:rsidRDefault="00C60C8E" w:rsidP="00BE666F">
      <w:pPr>
        <w:pStyle w:val="Odstavecseseznamem"/>
        <w:numPr>
          <w:ilvl w:val="0"/>
          <w:numId w:val="17"/>
        </w:numPr>
        <w:spacing w:line="240" w:lineRule="auto"/>
        <w:jc w:val="both"/>
      </w:pPr>
      <w:r w:rsidRPr="002669C3">
        <w:t>Er-forma</w:t>
      </w:r>
    </w:p>
    <w:p w14:paraId="3A0DE0DE" w14:textId="59BED4AF" w:rsidR="00C60C8E" w:rsidRDefault="00C60C94" w:rsidP="00BE666F">
      <w:pPr>
        <w:pStyle w:val="Odstavecseseznamem"/>
        <w:numPr>
          <w:ilvl w:val="0"/>
          <w:numId w:val="17"/>
        </w:numPr>
        <w:spacing w:line="240" w:lineRule="auto"/>
        <w:jc w:val="both"/>
      </w:pPr>
      <w:r>
        <w:t>Občasná přímá řeč</w:t>
      </w:r>
      <w:r w:rsidR="002669C3" w:rsidRPr="002669C3">
        <w:t xml:space="preserve">, </w:t>
      </w:r>
      <w:r w:rsidRPr="002669C3">
        <w:t>spí</w:t>
      </w:r>
      <w:r>
        <w:t>š</w:t>
      </w:r>
      <w:r w:rsidRPr="002669C3">
        <w:t>e</w:t>
      </w:r>
      <w:r w:rsidR="002669C3" w:rsidRPr="002669C3">
        <w:t xml:space="preserve"> popisný styl</w:t>
      </w:r>
    </w:p>
    <w:p w14:paraId="785B788E" w14:textId="3DE4A392" w:rsidR="0069511D" w:rsidRPr="002669C3" w:rsidRDefault="0069511D" w:rsidP="00BE666F">
      <w:pPr>
        <w:pStyle w:val="Odstavecseseznamem"/>
        <w:numPr>
          <w:ilvl w:val="0"/>
          <w:numId w:val="17"/>
        </w:numPr>
        <w:spacing w:line="240" w:lineRule="auto"/>
        <w:jc w:val="both"/>
      </w:pPr>
      <w:r>
        <w:t>Vypravěč je objektivní a kritický</w:t>
      </w:r>
    </w:p>
    <w:p w14:paraId="4C649D90" w14:textId="77777777" w:rsidR="00791937" w:rsidRPr="002669C3" w:rsidRDefault="00791937" w:rsidP="00BE666F">
      <w:pPr>
        <w:pStyle w:val="Nadpis4"/>
        <w:numPr>
          <w:ilvl w:val="0"/>
          <w:numId w:val="8"/>
        </w:numPr>
        <w:spacing w:line="240" w:lineRule="auto"/>
        <w:jc w:val="both"/>
      </w:pPr>
      <w:r w:rsidRPr="002669C3">
        <w:t>Typy promluv</w:t>
      </w:r>
    </w:p>
    <w:p w14:paraId="153C8298" w14:textId="519E69B8" w:rsidR="002669C3" w:rsidRPr="002669C3" w:rsidRDefault="002669C3" w:rsidP="00BE666F">
      <w:pPr>
        <w:pStyle w:val="Odstavecseseznamem"/>
        <w:numPr>
          <w:ilvl w:val="0"/>
          <w:numId w:val="18"/>
        </w:numPr>
        <w:spacing w:line="240" w:lineRule="auto"/>
        <w:jc w:val="both"/>
      </w:pPr>
      <w:r w:rsidRPr="002669C3">
        <w:t>Autorská řeč v podobě popisu</w:t>
      </w:r>
    </w:p>
    <w:p w14:paraId="03F10D78" w14:textId="1861CA63" w:rsidR="002669C3" w:rsidRPr="002669C3" w:rsidRDefault="00C60C94" w:rsidP="00BE666F">
      <w:pPr>
        <w:pStyle w:val="Odstavecseseznamem"/>
        <w:numPr>
          <w:ilvl w:val="0"/>
          <w:numId w:val="18"/>
        </w:numPr>
        <w:spacing w:line="240" w:lineRule="auto"/>
        <w:jc w:val="both"/>
      </w:pPr>
      <w:r>
        <w:t>P</w:t>
      </w:r>
      <w:r w:rsidR="00047B84">
        <w:t>římá řeč</w:t>
      </w:r>
    </w:p>
    <w:p w14:paraId="1D7D43C2" w14:textId="723E9852" w:rsidR="00530A31" w:rsidRPr="002669C3" w:rsidRDefault="00261DDB" w:rsidP="00BE666F">
      <w:pPr>
        <w:pStyle w:val="Nadpis4"/>
        <w:numPr>
          <w:ilvl w:val="0"/>
          <w:numId w:val="8"/>
        </w:numPr>
        <w:spacing w:line="240" w:lineRule="auto"/>
        <w:jc w:val="both"/>
      </w:pPr>
      <w:r w:rsidRPr="002669C3">
        <w:t>Veršová</w:t>
      </w:r>
      <w:r w:rsidR="00791937" w:rsidRPr="002669C3">
        <w:t xml:space="preserve"> </w:t>
      </w:r>
      <w:r w:rsidRPr="002669C3">
        <w:t>výstavba</w:t>
      </w:r>
    </w:p>
    <w:p w14:paraId="50F26811" w14:textId="3D04C13C" w:rsidR="002669C3" w:rsidRPr="002669C3" w:rsidRDefault="002669C3" w:rsidP="00BE666F">
      <w:pPr>
        <w:pStyle w:val="Odstavecseseznamem"/>
        <w:numPr>
          <w:ilvl w:val="0"/>
          <w:numId w:val="18"/>
        </w:numPr>
        <w:spacing w:line="240" w:lineRule="auto"/>
        <w:jc w:val="both"/>
      </w:pPr>
      <w:r w:rsidRPr="002669C3">
        <w:t>Neurčujeme, pouze u poezie</w:t>
      </w:r>
    </w:p>
    <w:p w14:paraId="78440B2C" w14:textId="77777777" w:rsidR="008D0175" w:rsidRPr="002669C3" w:rsidRDefault="008D0175" w:rsidP="00BE666F">
      <w:pPr>
        <w:pStyle w:val="Nadpis3"/>
        <w:numPr>
          <w:ilvl w:val="0"/>
          <w:numId w:val="1"/>
        </w:numPr>
        <w:spacing w:line="240" w:lineRule="auto"/>
        <w:jc w:val="both"/>
      </w:pPr>
      <w:r w:rsidRPr="002669C3">
        <w:t>Část</w:t>
      </w:r>
    </w:p>
    <w:p w14:paraId="1D4C5253" w14:textId="2E235BA5" w:rsidR="006A7C4D" w:rsidRDefault="00261DDB" w:rsidP="00BE666F">
      <w:pPr>
        <w:pStyle w:val="Nadpis4"/>
        <w:numPr>
          <w:ilvl w:val="0"/>
          <w:numId w:val="10"/>
        </w:numPr>
        <w:spacing w:line="240" w:lineRule="auto"/>
        <w:jc w:val="both"/>
      </w:pPr>
      <w:r w:rsidRPr="002669C3">
        <w:t>Jazykové</w:t>
      </w:r>
      <w:r w:rsidR="003D0CF2" w:rsidRPr="002669C3">
        <w:t xml:space="preserve"> prostředky a jejich funkce ve </w:t>
      </w:r>
      <w:r w:rsidRPr="002669C3">
        <w:t>výňatku</w:t>
      </w:r>
    </w:p>
    <w:p w14:paraId="40505579" w14:textId="486F64CB" w:rsidR="006A7C4D" w:rsidRDefault="006A7C4D" w:rsidP="00BE666F">
      <w:pPr>
        <w:pStyle w:val="Odstavecseseznamem"/>
        <w:numPr>
          <w:ilvl w:val="0"/>
          <w:numId w:val="18"/>
        </w:numPr>
        <w:spacing w:line="240" w:lineRule="auto"/>
        <w:jc w:val="both"/>
      </w:pPr>
      <w:r>
        <w:t xml:space="preserve">Spisovny, </w:t>
      </w:r>
      <w:r w:rsidR="00021015">
        <w:t>hovorový</w:t>
      </w:r>
      <w:r>
        <w:t xml:space="preserve"> jazyk</w:t>
      </w:r>
    </w:p>
    <w:p w14:paraId="6FD19D35" w14:textId="35F78FA3" w:rsidR="006A7C4D" w:rsidRDefault="00021015" w:rsidP="00BE666F">
      <w:pPr>
        <w:pStyle w:val="Odstavecseseznamem"/>
        <w:numPr>
          <w:ilvl w:val="0"/>
          <w:numId w:val="18"/>
        </w:numPr>
        <w:spacing w:line="240" w:lineRule="auto"/>
        <w:jc w:val="both"/>
      </w:pPr>
      <w:r>
        <w:t>Občasné</w:t>
      </w:r>
      <w:r w:rsidR="006A7C4D">
        <w:t xml:space="preserve"> archaismy</w:t>
      </w:r>
    </w:p>
    <w:p w14:paraId="0B0C3A6B" w14:textId="7B7C2287" w:rsidR="006A7C4D" w:rsidRPr="006A7C4D" w:rsidRDefault="006A7C4D" w:rsidP="00BE666F">
      <w:pPr>
        <w:pStyle w:val="Odstavecseseznamem"/>
        <w:numPr>
          <w:ilvl w:val="0"/>
          <w:numId w:val="18"/>
        </w:numPr>
        <w:spacing w:line="240" w:lineRule="auto"/>
        <w:jc w:val="both"/>
      </w:pPr>
      <w:r>
        <w:t>Dialekt, slang</w:t>
      </w:r>
    </w:p>
    <w:p w14:paraId="39C0AD6D" w14:textId="77777777" w:rsidR="003D0CF2" w:rsidRDefault="003D0CF2" w:rsidP="00BE666F">
      <w:pPr>
        <w:pStyle w:val="Nadpis4"/>
        <w:numPr>
          <w:ilvl w:val="0"/>
          <w:numId w:val="10"/>
        </w:numPr>
        <w:spacing w:line="240" w:lineRule="auto"/>
        <w:jc w:val="both"/>
      </w:pPr>
      <w:r w:rsidRPr="002669C3">
        <w:t xml:space="preserve">Tropy </w:t>
      </w:r>
      <w:r w:rsidR="00126CDF" w:rsidRPr="002669C3">
        <w:t xml:space="preserve">a figury a jejich funkce ve </w:t>
      </w:r>
      <w:r w:rsidR="00261DDB" w:rsidRPr="002669C3">
        <w:t>výňatku</w:t>
      </w:r>
    </w:p>
    <w:p w14:paraId="144E6E5E" w14:textId="0F339541" w:rsidR="00EB485E" w:rsidRDefault="0069511D" w:rsidP="00BE666F">
      <w:pPr>
        <w:pStyle w:val="Odstavecseseznamem"/>
        <w:numPr>
          <w:ilvl w:val="0"/>
          <w:numId w:val="19"/>
        </w:numPr>
        <w:spacing w:line="240" w:lineRule="auto"/>
        <w:jc w:val="both"/>
      </w:pPr>
      <w:r>
        <w:t>Přirovnání</w:t>
      </w:r>
    </w:p>
    <w:p w14:paraId="4426D7CE" w14:textId="4976E059" w:rsidR="006B06B0" w:rsidRDefault="00EC7406" w:rsidP="00BE666F">
      <w:pPr>
        <w:pStyle w:val="Odstavecseseznamem"/>
        <w:numPr>
          <w:ilvl w:val="0"/>
          <w:numId w:val="19"/>
        </w:numPr>
        <w:spacing w:line="240" w:lineRule="auto"/>
        <w:jc w:val="both"/>
      </w:pPr>
      <w:r>
        <w:t>Vyskytne se i personifikace nebo gradace</w:t>
      </w:r>
    </w:p>
    <w:p w14:paraId="78AABF39" w14:textId="54D16236" w:rsidR="0069511D" w:rsidRPr="00EB485E" w:rsidRDefault="006B06B0" w:rsidP="006B06B0">
      <w:r>
        <w:br w:type="page"/>
      </w:r>
    </w:p>
    <w:p w14:paraId="2FCA0D75" w14:textId="77777777" w:rsidR="00126CDF" w:rsidRPr="002669C3" w:rsidRDefault="00261DDB" w:rsidP="00BE666F">
      <w:pPr>
        <w:pStyle w:val="Nadpis2"/>
        <w:spacing w:line="240" w:lineRule="auto"/>
        <w:jc w:val="both"/>
      </w:pPr>
      <w:r w:rsidRPr="002669C3">
        <w:lastRenderedPageBreak/>
        <w:t>Literárněhistorický</w:t>
      </w:r>
      <w:r w:rsidR="00A605A5" w:rsidRPr="002669C3">
        <w:t xml:space="preserve"> kontext</w:t>
      </w:r>
    </w:p>
    <w:p w14:paraId="53706932" w14:textId="2B4407FC" w:rsidR="00EB485E" w:rsidRDefault="006005D8" w:rsidP="00BE666F">
      <w:pPr>
        <w:pStyle w:val="Nadpis4"/>
        <w:numPr>
          <w:ilvl w:val="0"/>
          <w:numId w:val="11"/>
        </w:numPr>
        <w:spacing w:line="240" w:lineRule="auto"/>
        <w:jc w:val="both"/>
      </w:pPr>
      <w:r w:rsidRPr="002669C3">
        <w:t>Kontext autorovy tvorby</w:t>
      </w:r>
    </w:p>
    <w:p w14:paraId="655C4972" w14:textId="242BBCA0" w:rsidR="00C20BA4" w:rsidRDefault="00C20BA4" w:rsidP="00BE666F">
      <w:pPr>
        <w:spacing w:line="240" w:lineRule="auto"/>
        <w:jc w:val="both"/>
        <w:rPr>
          <w:u w:val="single"/>
        </w:rPr>
      </w:pPr>
      <w:r w:rsidRPr="00C20BA4">
        <w:rPr>
          <w:u w:val="single"/>
        </w:rPr>
        <w:t xml:space="preserve">Guy de </w:t>
      </w:r>
      <w:proofErr w:type="spellStart"/>
      <w:r w:rsidRPr="00C20BA4">
        <w:rPr>
          <w:u w:val="single"/>
        </w:rPr>
        <w:t>Maupassant</w:t>
      </w:r>
      <w:proofErr w:type="spellEnd"/>
    </w:p>
    <w:p w14:paraId="5F273ED2" w14:textId="77777777" w:rsidR="00C20BA4" w:rsidRPr="00C20BA4" w:rsidRDefault="00C20BA4" w:rsidP="00BE666F">
      <w:pPr>
        <w:pStyle w:val="Odstavecseseznamem"/>
        <w:numPr>
          <w:ilvl w:val="0"/>
          <w:numId w:val="22"/>
        </w:numPr>
        <w:spacing w:line="240" w:lineRule="auto"/>
        <w:jc w:val="both"/>
      </w:pPr>
      <w:r w:rsidRPr="00C20BA4">
        <w:t xml:space="preserve">narozen na zámku </w:t>
      </w:r>
      <w:proofErr w:type="spellStart"/>
      <w:r w:rsidRPr="00C20BA4">
        <w:t>Miromesnil</w:t>
      </w:r>
      <w:proofErr w:type="spellEnd"/>
      <w:r w:rsidRPr="00C20BA4">
        <w:t xml:space="preserve"> ve šlechtické rodině</w:t>
      </w:r>
    </w:p>
    <w:p w14:paraId="7FA1E3BD" w14:textId="6FDA4AC1" w:rsidR="00C20BA4" w:rsidRPr="00C20BA4" w:rsidRDefault="00C20BA4" w:rsidP="00BE666F">
      <w:pPr>
        <w:pStyle w:val="Odstavecseseznamem"/>
        <w:numPr>
          <w:ilvl w:val="0"/>
          <w:numId w:val="22"/>
        </w:numPr>
        <w:spacing w:line="240" w:lineRule="auto"/>
        <w:jc w:val="both"/>
      </w:pPr>
      <w:r w:rsidRPr="00C20BA4">
        <w:t>v jedenácti letech se mu rozvedli rodiče, a tak odcestoval s matkou do Normandie</w:t>
      </w:r>
    </w:p>
    <w:p w14:paraId="00AAC79E" w14:textId="1D7FAF16" w:rsidR="00C20BA4" w:rsidRPr="00C20BA4" w:rsidRDefault="00C20BA4" w:rsidP="00BE666F">
      <w:pPr>
        <w:pStyle w:val="Odstavecseseznamem"/>
        <w:numPr>
          <w:ilvl w:val="0"/>
          <w:numId w:val="22"/>
        </w:numPr>
        <w:spacing w:line="240" w:lineRule="auto"/>
        <w:jc w:val="both"/>
      </w:pPr>
      <w:r w:rsidRPr="00C20BA4">
        <w:t xml:space="preserve">od třinácti studoval v Rouenu, kde v osmnácti zachránil tonoucího básníka </w:t>
      </w:r>
      <w:proofErr w:type="spellStart"/>
      <w:r w:rsidRPr="00C20BA4">
        <w:t>Algernona</w:t>
      </w:r>
      <w:proofErr w:type="spellEnd"/>
      <w:r w:rsidRPr="00C20BA4">
        <w:t xml:space="preserve"> Charlese</w:t>
      </w:r>
    </w:p>
    <w:p w14:paraId="32B8B8EA" w14:textId="77777777" w:rsidR="00C20BA4" w:rsidRPr="00C20BA4" w:rsidRDefault="00C20BA4" w:rsidP="00BE666F">
      <w:pPr>
        <w:pStyle w:val="Odstavecseseznamem"/>
        <w:numPr>
          <w:ilvl w:val="0"/>
          <w:numId w:val="22"/>
        </w:numPr>
        <w:spacing w:line="240" w:lineRule="auto"/>
        <w:jc w:val="both"/>
      </w:pPr>
      <w:proofErr w:type="spellStart"/>
      <w:r w:rsidRPr="00C20BA4">
        <w:t>Swinburna</w:t>
      </w:r>
      <w:proofErr w:type="spellEnd"/>
    </w:p>
    <w:p w14:paraId="739AAB8B" w14:textId="6D23D276" w:rsidR="00C20BA4" w:rsidRPr="00C20BA4" w:rsidRDefault="00C20BA4" w:rsidP="00BE666F">
      <w:pPr>
        <w:pStyle w:val="Odstavecseseznamem"/>
        <w:numPr>
          <w:ilvl w:val="0"/>
          <w:numId w:val="22"/>
        </w:numPr>
        <w:spacing w:line="240" w:lineRule="auto"/>
        <w:jc w:val="both"/>
      </w:pPr>
      <w:r w:rsidRPr="00C20BA4">
        <w:t>studoval poezii a drama</w:t>
      </w:r>
    </w:p>
    <w:p w14:paraId="368932EC" w14:textId="534505B3" w:rsidR="00C20BA4" w:rsidRDefault="00C20BA4" w:rsidP="00BE666F">
      <w:pPr>
        <w:pStyle w:val="Odstavecseseznamem"/>
        <w:numPr>
          <w:ilvl w:val="0"/>
          <w:numId w:val="22"/>
        </w:numPr>
        <w:spacing w:line="240" w:lineRule="auto"/>
        <w:jc w:val="both"/>
      </w:pPr>
      <w:r w:rsidRPr="00C20BA4">
        <w:t>zúčastnil se prusko-francouzské války</w:t>
      </w:r>
    </w:p>
    <w:p w14:paraId="6FC77F60" w14:textId="7E0B7F84" w:rsidR="00C20BA4" w:rsidRDefault="00C20BA4" w:rsidP="00BE666F">
      <w:pPr>
        <w:pStyle w:val="Odstavecseseznamem"/>
        <w:numPr>
          <w:ilvl w:val="0"/>
          <w:numId w:val="22"/>
        </w:numPr>
        <w:spacing w:line="240" w:lineRule="auto"/>
        <w:jc w:val="both"/>
        <w:rPr>
          <w:u w:val="single"/>
        </w:rPr>
      </w:pPr>
      <w:r w:rsidRPr="00C20BA4">
        <w:rPr>
          <w:u w:val="single"/>
        </w:rPr>
        <w:t>Další díla</w:t>
      </w:r>
      <w:r w:rsidR="002C5E2F">
        <w:rPr>
          <w:u w:val="single"/>
        </w:rPr>
        <w:t>:</w:t>
      </w:r>
    </w:p>
    <w:p w14:paraId="10962761" w14:textId="78A9141F" w:rsidR="00C20BA4" w:rsidRDefault="00C20BA4" w:rsidP="00BE666F">
      <w:pPr>
        <w:pStyle w:val="Odstavecseseznamem"/>
        <w:numPr>
          <w:ilvl w:val="1"/>
          <w:numId w:val="22"/>
        </w:numPr>
        <w:spacing w:line="240" w:lineRule="auto"/>
        <w:jc w:val="both"/>
        <w:rPr>
          <w:u w:val="single"/>
        </w:rPr>
      </w:pPr>
      <w:r>
        <w:rPr>
          <w:u w:val="single"/>
        </w:rPr>
        <w:t>Povídky:</w:t>
      </w:r>
    </w:p>
    <w:p w14:paraId="0A00892A" w14:textId="513D9BCE" w:rsidR="00C20BA4" w:rsidRPr="00C20BA4" w:rsidRDefault="00C20BA4" w:rsidP="00BE666F">
      <w:pPr>
        <w:pStyle w:val="Odstavecseseznamem"/>
        <w:numPr>
          <w:ilvl w:val="2"/>
          <w:numId w:val="22"/>
        </w:numPr>
        <w:spacing w:line="240" w:lineRule="auto"/>
        <w:jc w:val="both"/>
        <w:rPr>
          <w:u w:val="single"/>
        </w:rPr>
      </w:pPr>
      <w:r>
        <w:t xml:space="preserve">U </w:t>
      </w:r>
      <w:proofErr w:type="spellStart"/>
      <w:r>
        <w:t>Tellierů</w:t>
      </w:r>
      <w:proofErr w:type="spellEnd"/>
    </w:p>
    <w:p w14:paraId="197FD8D5" w14:textId="67C17639" w:rsidR="00C20BA4" w:rsidRPr="00C20BA4" w:rsidRDefault="00C20BA4" w:rsidP="00BE666F">
      <w:pPr>
        <w:pStyle w:val="Odstavecseseznamem"/>
        <w:numPr>
          <w:ilvl w:val="2"/>
          <w:numId w:val="22"/>
        </w:numPr>
        <w:spacing w:line="240" w:lineRule="auto"/>
        <w:jc w:val="both"/>
        <w:rPr>
          <w:u w:val="single"/>
        </w:rPr>
      </w:pPr>
      <w:r>
        <w:t xml:space="preserve">Slečna </w:t>
      </w:r>
      <w:proofErr w:type="spellStart"/>
      <w:r>
        <w:t>Fifi</w:t>
      </w:r>
      <w:proofErr w:type="spellEnd"/>
    </w:p>
    <w:p w14:paraId="3C6805B0" w14:textId="42D6A57A" w:rsidR="00C20BA4" w:rsidRPr="00C20BA4" w:rsidRDefault="00C20BA4" w:rsidP="00BE666F">
      <w:pPr>
        <w:pStyle w:val="Odstavecseseznamem"/>
        <w:numPr>
          <w:ilvl w:val="2"/>
          <w:numId w:val="22"/>
        </w:numPr>
        <w:spacing w:line="240" w:lineRule="auto"/>
        <w:jc w:val="both"/>
        <w:rPr>
          <w:u w:val="single"/>
        </w:rPr>
      </w:pPr>
      <w:r>
        <w:t>Povídky sluky</w:t>
      </w:r>
    </w:p>
    <w:p w14:paraId="23B26774" w14:textId="215471FA" w:rsidR="00C20BA4" w:rsidRPr="00C20BA4" w:rsidRDefault="00C20BA4" w:rsidP="00BE666F">
      <w:pPr>
        <w:pStyle w:val="Odstavecseseznamem"/>
        <w:numPr>
          <w:ilvl w:val="1"/>
          <w:numId w:val="22"/>
        </w:numPr>
        <w:spacing w:line="240" w:lineRule="auto"/>
        <w:jc w:val="both"/>
        <w:rPr>
          <w:u w:val="single"/>
        </w:rPr>
      </w:pPr>
      <w:r w:rsidRPr="00C20BA4">
        <w:rPr>
          <w:u w:val="single"/>
        </w:rPr>
        <w:t>Romány</w:t>
      </w:r>
      <w:r>
        <w:rPr>
          <w:u w:val="single"/>
        </w:rPr>
        <w:t>:</w:t>
      </w:r>
    </w:p>
    <w:p w14:paraId="63425009" w14:textId="5EE227A7" w:rsidR="00C20BA4" w:rsidRDefault="00F518B4" w:rsidP="00BE666F">
      <w:pPr>
        <w:pStyle w:val="Odstavecseseznamem"/>
        <w:numPr>
          <w:ilvl w:val="2"/>
          <w:numId w:val="22"/>
        </w:numPr>
        <w:spacing w:line="240" w:lineRule="auto"/>
        <w:jc w:val="both"/>
      </w:pPr>
      <w:r w:rsidRPr="00F518B4">
        <w:t>Příběh jednoho života</w:t>
      </w:r>
    </w:p>
    <w:p w14:paraId="316B05E7" w14:textId="2BDF2CA0" w:rsidR="00F518B4" w:rsidRDefault="00F518B4" w:rsidP="00BE666F">
      <w:pPr>
        <w:pStyle w:val="Odstavecseseznamem"/>
        <w:numPr>
          <w:ilvl w:val="2"/>
          <w:numId w:val="22"/>
        </w:numPr>
        <w:spacing w:line="240" w:lineRule="auto"/>
        <w:jc w:val="both"/>
      </w:pPr>
      <w:r>
        <w:t>Miláček</w:t>
      </w:r>
    </w:p>
    <w:p w14:paraId="26027CB9" w14:textId="3D700331" w:rsidR="00F518B4" w:rsidRDefault="00F518B4" w:rsidP="00BE666F">
      <w:pPr>
        <w:pStyle w:val="Odstavecseseznamem"/>
        <w:numPr>
          <w:ilvl w:val="2"/>
          <w:numId w:val="22"/>
        </w:numPr>
        <w:spacing w:line="240" w:lineRule="auto"/>
        <w:jc w:val="both"/>
      </w:pPr>
      <w:proofErr w:type="spellStart"/>
      <w:r>
        <w:t>Mont-Oriol</w:t>
      </w:r>
      <w:proofErr w:type="spellEnd"/>
    </w:p>
    <w:p w14:paraId="66F67DFE" w14:textId="798A5372" w:rsidR="00F518B4" w:rsidRDefault="00F518B4" w:rsidP="00BE666F">
      <w:pPr>
        <w:pStyle w:val="Odstavecseseznamem"/>
        <w:numPr>
          <w:ilvl w:val="1"/>
          <w:numId w:val="22"/>
        </w:numPr>
        <w:spacing w:line="240" w:lineRule="auto"/>
        <w:jc w:val="both"/>
        <w:rPr>
          <w:u w:val="single"/>
        </w:rPr>
      </w:pPr>
      <w:r w:rsidRPr="00F518B4">
        <w:rPr>
          <w:u w:val="single"/>
        </w:rPr>
        <w:t>Divadelní hra:</w:t>
      </w:r>
    </w:p>
    <w:p w14:paraId="652C557D" w14:textId="0AEB6A22" w:rsidR="00F518B4" w:rsidRPr="00F518B4" w:rsidRDefault="00F518B4" w:rsidP="00BE666F">
      <w:pPr>
        <w:pStyle w:val="Odstavecseseznamem"/>
        <w:numPr>
          <w:ilvl w:val="2"/>
          <w:numId w:val="22"/>
        </w:numPr>
        <w:spacing w:line="240" w:lineRule="auto"/>
        <w:jc w:val="both"/>
        <w:rPr>
          <w:u w:val="single"/>
        </w:rPr>
      </w:pPr>
      <w:r>
        <w:t>Domácí mír</w:t>
      </w:r>
    </w:p>
    <w:p w14:paraId="6FC29FDB" w14:textId="008A40AE" w:rsidR="00635D3A" w:rsidRDefault="00BA6824" w:rsidP="00BE666F">
      <w:pPr>
        <w:pStyle w:val="Nadpis4"/>
        <w:numPr>
          <w:ilvl w:val="0"/>
          <w:numId w:val="11"/>
        </w:numPr>
        <w:spacing w:line="240" w:lineRule="auto"/>
        <w:jc w:val="both"/>
      </w:pPr>
      <w:r w:rsidRPr="002669C3">
        <w:t>Lite</w:t>
      </w:r>
      <w:r>
        <w:t>r</w:t>
      </w:r>
      <w:r w:rsidRPr="002669C3">
        <w:t>ární</w:t>
      </w:r>
      <w:r w:rsidR="006005D8" w:rsidRPr="002669C3">
        <w:t xml:space="preserve"> / </w:t>
      </w:r>
      <w:r w:rsidR="00261DDB" w:rsidRPr="002669C3">
        <w:t>obecně</w:t>
      </w:r>
      <w:r w:rsidR="006005D8" w:rsidRPr="002669C3">
        <w:t xml:space="preserve"> </w:t>
      </w:r>
      <w:r w:rsidR="00261DDB" w:rsidRPr="002669C3">
        <w:t>kulturní</w:t>
      </w:r>
      <w:r w:rsidR="006005D8" w:rsidRPr="002669C3">
        <w:t xml:space="preserve"> kontext</w:t>
      </w:r>
    </w:p>
    <w:p w14:paraId="42660EAC" w14:textId="093C3042" w:rsidR="00BE666F" w:rsidRPr="00BE666F" w:rsidRDefault="00BE666F" w:rsidP="00BE666F">
      <w:pPr>
        <w:pStyle w:val="Odstavecseseznamem"/>
        <w:numPr>
          <w:ilvl w:val="0"/>
          <w:numId w:val="23"/>
        </w:numPr>
        <w:spacing w:line="240" w:lineRule="auto"/>
        <w:jc w:val="both"/>
        <w:rPr>
          <w:u w:val="single"/>
        </w:rPr>
      </w:pPr>
      <w:r w:rsidRPr="00BE666F">
        <w:rPr>
          <w:u w:val="single"/>
        </w:rPr>
        <w:t>Realismus</w:t>
      </w:r>
    </w:p>
    <w:p w14:paraId="07844908" w14:textId="77777777" w:rsidR="00BE666F" w:rsidRDefault="00BE666F" w:rsidP="00BE666F">
      <w:pPr>
        <w:pStyle w:val="Odstavecseseznamem"/>
        <w:numPr>
          <w:ilvl w:val="1"/>
          <w:numId w:val="23"/>
        </w:numPr>
        <w:spacing w:line="240" w:lineRule="auto"/>
        <w:jc w:val="both"/>
      </w:pPr>
      <w:r>
        <w:t xml:space="preserve">za jeho tvůrce je považován </w:t>
      </w:r>
      <w:proofErr w:type="spellStart"/>
      <w:r>
        <w:t>Émile</w:t>
      </w:r>
      <w:proofErr w:type="spellEnd"/>
      <w:r>
        <w:t xml:space="preserve"> </w:t>
      </w:r>
      <w:proofErr w:type="spellStart"/>
      <w:r>
        <w:t>Zola</w:t>
      </w:r>
      <w:proofErr w:type="spellEnd"/>
    </w:p>
    <w:p w14:paraId="78F2739F" w14:textId="7EACDB75" w:rsidR="00BE666F" w:rsidRDefault="00BE666F" w:rsidP="00BE666F">
      <w:pPr>
        <w:pStyle w:val="Odstavecseseznamem"/>
        <w:numPr>
          <w:ilvl w:val="1"/>
          <w:numId w:val="23"/>
        </w:numPr>
        <w:spacing w:line="240" w:lineRule="auto"/>
        <w:jc w:val="both"/>
      </w:pPr>
      <w:r>
        <w:t xml:space="preserve">další </w:t>
      </w:r>
      <w:r w:rsidR="002C5E2F">
        <w:t>autoři</w:t>
      </w:r>
      <w:r>
        <w:t xml:space="preserve">: Flaubert, </w:t>
      </w:r>
      <w:proofErr w:type="spellStart"/>
      <w:r>
        <w:t>Alphonse</w:t>
      </w:r>
      <w:proofErr w:type="spellEnd"/>
      <w:r>
        <w:t xml:space="preserve"> </w:t>
      </w:r>
      <w:proofErr w:type="spellStart"/>
      <w:r>
        <w:t>Daudet</w:t>
      </w:r>
      <w:proofErr w:type="spellEnd"/>
    </w:p>
    <w:p w14:paraId="084A920D" w14:textId="60B98781" w:rsidR="00BE666F" w:rsidRDefault="00BE666F" w:rsidP="00BE666F">
      <w:pPr>
        <w:pStyle w:val="Odstavecseseznamem"/>
        <w:numPr>
          <w:ilvl w:val="1"/>
          <w:numId w:val="23"/>
        </w:numPr>
        <w:spacing w:line="240" w:lineRule="auto"/>
        <w:jc w:val="both"/>
      </w:pPr>
      <w:r>
        <w:t>hrdinové z okraje společnosti, týrané ženy a děti, opilci</w:t>
      </w:r>
    </w:p>
    <w:p w14:paraId="2FD1B6CB" w14:textId="5CC9FD92" w:rsidR="00BE666F" w:rsidRDefault="00BE666F" w:rsidP="00BE666F">
      <w:pPr>
        <w:pStyle w:val="Odstavecseseznamem"/>
        <w:numPr>
          <w:ilvl w:val="1"/>
          <w:numId w:val="23"/>
        </w:numPr>
        <w:spacing w:line="240" w:lineRule="auto"/>
        <w:jc w:val="both"/>
      </w:pPr>
      <w:r>
        <w:t>děj často končí špatně</w:t>
      </w:r>
    </w:p>
    <w:p w14:paraId="4AD6912D" w14:textId="74F89879" w:rsidR="00BE666F" w:rsidRDefault="00BE666F" w:rsidP="00BE666F">
      <w:pPr>
        <w:pStyle w:val="Odstavecseseznamem"/>
        <w:numPr>
          <w:ilvl w:val="1"/>
          <w:numId w:val="23"/>
        </w:numPr>
        <w:spacing w:line="240" w:lineRule="auto"/>
        <w:jc w:val="both"/>
      </w:pPr>
      <w:r>
        <w:t>spisovatele láká pesimismus – lidská bída, smrt, stáří, drastické a odpuzující scény</w:t>
      </w:r>
    </w:p>
    <w:p w14:paraId="57321670" w14:textId="10D3914C" w:rsidR="00BE666F" w:rsidRDefault="00BE666F" w:rsidP="00BE666F">
      <w:pPr>
        <w:pStyle w:val="Odstavecseseznamem"/>
        <w:numPr>
          <w:ilvl w:val="1"/>
          <w:numId w:val="23"/>
        </w:numPr>
        <w:spacing w:line="240" w:lineRule="auto"/>
        <w:jc w:val="both"/>
      </w:pPr>
      <w:r>
        <w:t>autor nevstupuje ani nezasahuje do děje, nechává vyvíjet události přirozeně</w:t>
      </w:r>
    </w:p>
    <w:p w14:paraId="28E8DADA" w14:textId="77777777" w:rsidR="00BE666F" w:rsidRDefault="00BE666F" w:rsidP="00BE666F">
      <w:pPr>
        <w:spacing w:line="240" w:lineRule="auto"/>
        <w:jc w:val="both"/>
      </w:pPr>
    </w:p>
    <w:p w14:paraId="7204978A" w14:textId="77777777" w:rsidR="00BE666F" w:rsidRPr="007408A5" w:rsidRDefault="00BE666F" w:rsidP="00BE666F">
      <w:pPr>
        <w:pStyle w:val="Odstavecseseznamem"/>
        <w:numPr>
          <w:ilvl w:val="0"/>
          <w:numId w:val="23"/>
        </w:numPr>
        <w:spacing w:line="240" w:lineRule="auto"/>
        <w:jc w:val="both"/>
        <w:rPr>
          <w:u w:val="single"/>
        </w:rPr>
      </w:pPr>
      <w:r w:rsidRPr="007408A5">
        <w:rPr>
          <w:u w:val="single"/>
        </w:rPr>
        <w:t>Naturalismus</w:t>
      </w:r>
    </w:p>
    <w:p w14:paraId="5E5F3CAD" w14:textId="483C113E" w:rsidR="00BE666F" w:rsidRDefault="00BE666F" w:rsidP="00BE666F">
      <w:pPr>
        <w:pStyle w:val="Odstavecseseznamem"/>
        <w:numPr>
          <w:ilvl w:val="0"/>
          <w:numId w:val="25"/>
        </w:numPr>
        <w:spacing w:line="240" w:lineRule="auto"/>
        <w:jc w:val="both"/>
      </w:pPr>
      <w:r>
        <w:t>z latinského natura = příroda</w:t>
      </w:r>
    </w:p>
    <w:p w14:paraId="43CCDEF3" w14:textId="6EE19007" w:rsidR="00BE666F" w:rsidRDefault="00BE666F" w:rsidP="00BE666F">
      <w:pPr>
        <w:pStyle w:val="Odstavecseseznamem"/>
        <w:numPr>
          <w:ilvl w:val="0"/>
          <w:numId w:val="25"/>
        </w:numPr>
        <w:spacing w:line="240" w:lineRule="auto"/>
        <w:jc w:val="both"/>
      </w:pPr>
      <w:r>
        <w:t xml:space="preserve">je to umělecký směr, ve kterém se snaží naturalista zachytit nezkreslenou realitu </w:t>
      </w:r>
    </w:p>
    <w:p w14:paraId="29AA0DAD" w14:textId="13D61FE8" w:rsidR="00BE666F" w:rsidRDefault="00BE666F" w:rsidP="00BE666F">
      <w:pPr>
        <w:pStyle w:val="Odstavecseseznamem"/>
        <w:numPr>
          <w:ilvl w:val="0"/>
          <w:numId w:val="25"/>
        </w:numPr>
        <w:spacing w:line="240" w:lineRule="auto"/>
        <w:jc w:val="both"/>
      </w:pPr>
      <w:r>
        <w:t>vznikl v 70. letech 19. století ve Francii z klasického realismu, chápe se jako jedna z</w:t>
      </w:r>
      <w:r w:rsidR="002C5E2F">
        <w:t> </w:t>
      </w:r>
      <w:r>
        <w:t>podob</w:t>
      </w:r>
    </w:p>
    <w:p w14:paraId="41F02CC1" w14:textId="5554D695" w:rsidR="002C5E2F" w:rsidRPr="00BE666F" w:rsidRDefault="002C5E2F" w:rsidP="00BE666F">
      <w:pPr>
        <w:pStyle w:val="Odstavecseseznamem"/>
        <w:numPr>
          <w:ilvl w:val="0"/>
          <w:numId w:val="25"/>
        </w:numPr>
        <w:spacing w:line="240" w:lineRule="auto"/>
        <w:jc w:val="both"/>
      </w:pPr>
      <w:r>
        <w:t xml:space="preserve">další autoři: </w:t>
      </w:r>
      <w:proofErr w:type="spellStart"/>
      <w:r>
        <w:t>Émile</w:t>
      </w:r>
      <w:proofErr w:type="spellEnd"/>
      <w:r>
        <w:t xml:space="preserve"> </w:t>
      </w:r>
      <w:proofErr w:type="spellStart"/>
      <w:r>
        <w:t>Zola</w:t>
      </w:r>
      <w:proofErr w:type="spellEnd"/>
      <w:r>
        <w:t xml:space="preserve">, F. M. </w:t>
      </w:r>
      <w:proofErr w:type="spellStart"/>
      <w:r>
        <w:t>Dostojevskij</w:t>
      </w:r>
      <w:proofErr w:type="spellEnd"/>
      <w:r>
        <w:t>, Gustav Flaubert</w:t>
      </w:r>
    </w:p>
    <w:sectPr w:rsidR="002C5E2F" w:rsidRPr="00BE66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60A1F"/>
    <w:multiLevelType w:val="hybridMultilevel"/>
    <w:tmpl w:val="02BEA8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E30AE"/>
    <w:multiLevelType w:val="hybridMultilevel"/>
    <w:tmpl w:val="80DC0B3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E2D77"/>
    <w:multiLevelType w:val="hybridMultilevel"/>
    <w:tmpl w:val="1968E9F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52C54"/>
    <w:multiLevelType w:val="hybridMultilevel"/>
    <w:tmpl w:val="40F8C296"/>
    <w:lvl w:ilvl="0" w:tplc="0405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320E2C"/>
    <w:multiLevelType w:val="hybridMultilevel"/>
    <w:tmpl w:val="C7325826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0D7204D9"/>
    <w:multiLevelType w:val="hybridMultilevel"/>
    <w:tmpl w:val="35AA3996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04F635C"/>
    <w:multiLevelType w:val="hybridMultilevel"/>
    <w:tmpl w:val="045C7F9E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3153A6D"/>
    <w:multiLevelType w:val="hybridMultilevel"/>
    <w:tmpl w:val="312A7A6E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500649E"/>
    <w:multiLevelType w:val="hybridMultilevel"/>
    <w:tmpl w:val="872E56F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531193"/>
    <w:multiLevelType w:val="hybridMultilevel"/>
    <w:tmpl w:val="E1AE69A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9F33C4"/>
    <w:multiLevelType w:val="hybridMultilevel"/>
    <w:tmpl w:val="4C4EB538"/>
    <w:lvl w:ilvl="0" w:tplc="0405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1" w15:restartNumberingAfterBreak="0">
    <w:nsid w:val="2367526C"/>
    <w:multiLevelType w:val="hybridMultilevel"/>
    <w:tmpl w:val="A5CE772A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B400319"/>
    <w:multiLevelType w:val="hybridMultilevel"/>
    <w:tmpl w:val="04B297F8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3FF72DEE"/>
    <w:multiLevelType w:val="hybridMultilevel"/>
    <w:tmpl w:val="5AE0C62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0A7FAC"/>
    <w:multiLevelType w:val="hybridMultilevel"/>
    <w:tmpl w:val="978AFF0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7C3B04"/>
    <w:multiLevelType w:val="hybridMultilevel"/>
    <w:tmpl w:val="AA32E68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2502C1"/>
    <w:multiLevelType w:val="hybridMultilevel"/>
    <w:tmpl w:val="B8D09D12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B582D9F"/>
    <w:multiLevelType w:val="hybridMultilevel"/>
    <w:tmpl w:val="B350AC02"/>
    <w:lvl w:ilvl="0" w:tplc="0405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7C425B"/>
    <w:multiLevelType w:val="hybridMultilevel"/>
    <w:tmpl w:val="9B8AAE8E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64AC6AAA"/>
    <w:multiLevelType w:val="hybridMultilevel"/>
    <w:tmpl w:val="E2686FA2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745D69CD"/>
    <w:multiLevelType w:val="hybridMultilevel"/>
    <w:tmpl w:val="088A134A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78B9232F"/>
    <w:multiLevelType w:val="hybridMultilevel"/>
    <w:tmpl w:val="D40EA52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FE4739"/>
    <w:multiLevelType w:val="hybridMultilevel"/>
    <w:tmpl w:val="3F006B7A"/>
    <w:lvl w:ilvl="0" w:tplc="0405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E0B4917"/>
    <w:multiLevelType w:val="hybridMultilevel"/>
    <w:tmpl w:val="851E2FBA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FC1601E"/>
    <w:multiLevelType w:val="hybridMultilevel"/>
    <w:tmpl w:val="238E728A"/>
    <w:lvl w:ilvl="0" w:tplc="0405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383557425">
    <w:abstractNumId w:val="3"/>
  </w:num>
  <w:num w:numId="2" w16cid:durableId="848059044">
    <w:abstractNumId w:val="9"/>
  </w:num>
  <w:num w:numId="3" w16cid:durableId="2146508646">
    <w:abstractNumId w:val="0"/>
  </w:num>
  <w:num w:numId="4" w16cid:durableId="1179197415">
    <w:abstractNumId w:val="13"/>
  </w:num>
  <w:num w:numId="5" w16cid:durableId="895432030">
    <w:abstractNumId w:val="8"/>
  </w:num>
  <w:num w:numId="6" w16cid:durableId="1588883115">
    <w:abstractNumId w:val="17"/>
  </w:num>
  <w:num w:numId="7" w16cid:durableId="1285162496">
    <w:abstractNumId w:val="14"/>
  </w:num>
  <w:num w:numId="8" w16cid:durableId="1003052166">
    <w:abstractNumId w:val="15"/>
  </w:num>
  <w:num w:numId="9" w16cid:durableId="1983190127">
    <w:abstractNumId w:val="2"/>
  </w:num>
  <w:num w:numId="10" w16cid:durableId="926619515">
    <w:abstractNumId w:val="1"/>
  </w:num>
  <w:num w:numId="11" w16cid:durableId="1319843379">
    <w:abstractNumId w:val="21"/>
  </w:num>
  <w:num w:numId="12" w16cid:durableId="853542292">
    <w:abstractNumId w:val="11"/>
  </w:num>
  <w:num w:numId="13" w16cid:durableId="192809076">
    <w:abstractNumId w:val="20"/>
  </w:num>
  <w:num w:numId="14" w16cid:durableId="1105005805">
    <w:abstractNumId w:val="6"/>
  </w:num>
  <w:num w:numId="15" w16cid:durableId="759374875">
    <w:abstractNumId w:val="18"/>
  </w:num>
  <w:num w:numId="16" w16cid:durableId="1860926251">
    <w:abstractNumId w:val="23"/>
  </w:num>
  <w:num w:numId="17" w16cid:durableId="1759204939">
    <w:abstractNumId w:val="16"/>
  </w:num>
  <w:num w:numId="18" w16cid:durableId="1258100325">
    <w:abstractNumId w:val="19"/>
  </w:num>
  <w:num w:numId="19" w16cid:durableId="394359892">
    <w:abstractNumId w:val="22"/>
  </w:num>
  <w:num w:numId="20" w16cid:durableId="775756224">
    <w:abstractNumId w:val="5"/>
  </w:num>
  <w:num w:numId="21" w16cid:durableId="1374380698">
    <w:abstractNumId w:val="4"/>
  </w:num>
  <w:num w:numId="22" w16cid:durableId="1286276336">
    <w:abstractNumId w:val="7"/>
  </w:num>
  <w:num w:numId="23" w16cid:durableId="618027066">
    <w:abstractNumId w:val="24"/>
  </w:num>
  <w:num w:numId="24" w16cid:durableId="1831095444">
    <w:abstractNumId w:val="10"/>
  </w:num>
  <w:num w:numId="25" w16cid:durableId="17201298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BE5"/>
    <w:rsid w:val="0000615B"/>
    <w:rsid w:val="00021015"/>
    <w:rsid w:val="0004583A"/>
    <w:rsid w:val="00047B84"/>
    <w:rsid w:val="00072B0B"/>
    <w:rsid w:val="000E7361"/>
    <w:rsid w:val="00126CDF"/>
    <w:rsid w:val="00261DDB"/>
    <w:rsid w:val="002669C3"/>
    <w:rsid w:val="00282066"/>
    <w:rsid w:val="00296AFA"/>
    <w:rsid w:val="002C5E2F"/>
    <w:rsid w:val="00334C8A"/>
    <w:rsid w:val="003D0CF2"/>
    <w:rsid w:val="0043613B"/>
    <w:rsid w:val="00475B59"/>
    <w:rsid w:val="004A0380"/>
    <w:rsid w:val="004A3526"/>
    <w:rsid w:val="00521396"/>
    <w:rsid w:val="00530A31"/>
    <w:rsid w:val="006005D8"/>
    <w:rsid w:val="006039F7"/>
    <w:rsid w:val="00635D3A"/>
    <w:rsid w:val="0069511D"/>
    <w:rsid w:val="006A7C4D"/>
    <w:rsid w:val="006B06B0"/>
    <w:rsid w:val="006C1085"/>
    <w:rsid w:val="007408A5"/>
    <w:rsid w:val="00751C49"/>
    <w:rsid w:val="007761E9"/>
    <w:rsid w:val="00785FDC"/>
    <w:rsid w:val="00791937"/>
    <w:rsid w:val="00795CDC"/>
    <w:rsid w:val="007A1586"/>
    <w:rsid w:val="00842EF1"/>
    <w:rsid w:val="008972A5"/>
    <w:rsid w:val="008D0175"/>
    <w:rsid w:val="00A13A2C"/>
    <w:rsid w:val="00A605A5"/>
    <w:rsid w:val="00AE775A"/>
    <w:rsid w:val="00BA5A87"/>
    <w:rsid w:val="00BA6824"/>
    <w:rsid w:val="00BE666F"/>
    <w:rsid w:val="00BF1883"/>
    <w:rsid w:val="00C17F62"/>
    <w:rsid w:val="00C20BA4"/>
    <w:rsid w:val="00C30778"/>
    <w:rsid w:val="00C45C02"/>
    <w:rsid w:val="00C60C8E"/>
    <w:rsid w:val="00C60C94"/>
    <w:rsid w:val="00D71A4F"/>
    <w:rsid w:val="00D8362C"/>
    <w:rsid w:val="00E06EF7"/>
    <w:rsid w:val="00EB485E"/>
    <w:rsid w:val="00EC3F2C"/>
    <w:rsid w:val="00EC7406"/>
    <w:rsid w:val="00F518B4"/>
    <w:rsid w:val="00FF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A904F"/>
  <w15:docId w15:val="{DE427F30-608E-4B89-B9FF-26D4E5F28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72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072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072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072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72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72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72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72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72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72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072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072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rsid w:val="00072B0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72B0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72B0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72B0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72B0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72B0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72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72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72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72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72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72B0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72B0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72B0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72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72B0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72B0B"/>
    <w:rPr>
      <w:b/>
      <w:bCs/>
      <w:smallCaps/>
      <w:color w:val="0F4761" w:themeColor="accent1" w:themeShade="BF"/>
      <w:spacing w:val="5"/>
    </w:rPr>
  </w:style>
  <w:style w:type="character" w:styleId="Odkaznakoment">
    <w:name w:val="annotation reference"/>
    <w:basedOn w:val="Standardnpsmoodstavce"/>
    <w:uiPriority w:val="99"/>
    <w:semiHidden/>
    <w:unhideWhenUsed/>
    <w:rsid w:val="00047B84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047B84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047B84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047B84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047B8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28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42073\Documents\school\maturita\Charakteristika%20um&#283;leck&#233;ho%20textu.dotx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7622CDE27B3B54191A1144E1855EF8E" ma:contentTypeVersion="15" ma:contentTypeDescription="Vytvoří nový dokument" ma:contentTypeScope="" ma:versionID="063a33b23474da0da95aef0df1e82104">
  <xsd:schema xmlns:xsd="http://www.w3.org/2001/XMLSchema" xmlns:xs="http://www.w3.org/2001/XMLSchema" xmlns:p="http://schemas.microsoft.com/office/2006/metadata/properties" xmlns:ns3="e84dd0a2-da34-4871-bd8a-9b9efd768eab" xmlns:ns4="3278cc48-1f91-42ab-83da-e846b431c1ac" targetNamespace="http://schemas.microsoft.com/office/2006/metadata/properties" ma:root="true" ma:fieldsID="24476be00848c4ecb71af559c2e61dda" ns3:_="" ns4:_="">
    <xsd:import namespace="e84dd0a2-da34-4871-bd8a-9b9efd768eab"/>
    <xsd:import namespace="3278cc48-1f91-42ab-83da-e846b431c1ac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AutoTags" minOccurs="0"/>
                <xsd:element ref="ns3:MediaServiceSystemTags" minOccurs="0"/>
                <xsd:element ref="ns3:MediaServiceOCR" minOccurs="0"/>
                <xsd:element ref="ns3:MediaLengthInSeconds" minOccurs="0"/>
                <xsd:element ref="ns3:MediaServiceSearchPropertie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4dd0a2-da34-4871-bd8a-9b9efd768eab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78cc48-1f91-42ab-83da-e846b431c1ac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84dd0a2-da34-4871-bd8a-9b9efd768eab" xsi:nil="true"/>
  </documentManagement>
</p:properties>
</file>

<file path=customXml/itemProps1.xml><?xml version="1.0" encoding="utf-8"?>
<ds:datastoreItem xmlns:ds="http://schemas.openxmlformats.org/officeDocument/2006/customXml" ds:itemID="{85A82AC5-2B18-4280-9F9E-4EA639B82C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4dd0a2-da34-4871-bd8a-9b9efd768eab"/>
    <ds:schemaRef ds:uri="3278cc48-1f91-42ab-83da-e846b431c1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73C381-41C2-454C-99A2-58AE6DB59C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6B6A1C-C5AD-4FCD-A8F7-EF57E92998D5}">
  <ds:schemaRefs>
    <ds:schemaRef ds:uri="http://schemas.microsoft.com/office/2006/metadata/properties"/>
    <ds:schemaRef ds:uri="http://schemas.microsoft.com/office/infopath/2007/PartnerControls"/>
    <ds:schemaRef ds:uri="e84dd0a2-da34-4871-bd8a-9b9efd768ea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Charakteristika uměleckého textu.dotx</Template>
  <TotalTime>140</TotalTime>
  <Pages>3</Pages>
  <Words>529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Drabina</dc:creator>
  <cp:keywords/>
  <dc:description/>
  <cp:lastModifiedBy>23 drabina adam</cp:lastModifiedBy>
  <cp:revision>30</cp:revision>
  <dcterms:created xsi:type="dcterms:W3CDTF">2024-04-22T15:00:00Z</dcterms:created>
  <dcterms:modified xsi:type="dcterms:W3CDTF">2024-04-23T19:59:00Z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0x01010077622CDE27B3B54191A1144E1855EF8E</vt:lpwstr>
  </property>
</Properties>
</file>