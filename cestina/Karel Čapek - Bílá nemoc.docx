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6954B5" w14:textId="2AEF7A7E" w:rsidR="00D71A4F" w:rsidRPr="00780382" w:rsidRDefault="00072B0B" w:rsidP="00072B0B">
      <w:pPr>
        <w:pStyle w:val="Nadpis1"/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t xml:space="preserve">Charakteristika uměleckého </w:t>
      </w:r>
      <w:r w:rsidR="00635D3A" w:rsidRPr="00780382">
        <w:rPr>
          <w:rFonts w:ascii="Times New Roman" w:hAnsi="Times New Roman" w:cs="Times New Roman"/>
        </w:rPr>
        <w:t>textu</w:t>
      </w:r>
      <w:r w:rsidR="00780382" w:rsidRPr="00780382">
        <w:rPr>
          <w:rFonts w:ascii="Times New Roman" w:hAnsi="Times New Roman" w:cs="Times New Roman"/>
        </w:rPr>
        <w:t xml:space="preserve"> – Karel Čapek – Bílá nemoc</w:t>
      </w:r>
    </w:p>
    <w:p w14:paraId="17E3883C" w14:textId="77777777" w:rsidR="00E06EF7" w:rsidRPr="00780382" w:rsidRDefault="00D8362C" w:rsidP="00E06EF7">
      <w:pPr>
        <w:pStyle w:val="Nadpis2"/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t>Analýza uměleckého textu</w:t>
      </w:r>
    </w:p>
    <w:p w14:paraId="0EEE2F88" w14:textId="77777777" w:rsidR="00521396" w:rsidRPr="00780382" w:rsidRDefault="00521396" w:rsidP="004A3526">
      <w:pPr>
        <w:pStyle w:val="Nadpis3"/>
        <w:numPr>
          <w:ilvl w:val="0"/>
          <w:numId w:val="1"/>
        </w:numPr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t>Část</w:t>
      </w:r>
    </w:p>
    <w:p w14:paraId="62A21DB1" w14:textId="77777777" w:rsidR="004A3526" w:rsidRPr="00780382" w:rsidRDefault="00AF44E9" w:rsidP="00AE775A">
      <w:pPr>
        <w:pStyle w:val="Nadpis4"/>
        <w:numPr>
          <w:ilvl w:val="0"/>
          <w:numId w:val="7"/>
        </w:numPr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t>Děj</w:t>
      </w:r>
    </w:p>
    <w:p w14:paraId="44C98EDE" w14:textId="54466C5D" w:rsidR="0044769A" w:rsidRPr="00780382" w:rsidRDefault="0044769A" w:rsidP="0044769A">
      <w:pPr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t xml:space="preserve">V jisté zemi propuká epidemie tzv. Bílá nemoc, také nazývaná </w:t>
      </w:r>
      <w:proofErr w:type="spellStart"/>
      <w:r w:rsidRPr="00780382">
        <w:rPr>
          <w:rFonts w:ascii="Times New Roman" w:hAnsi="Times New Roman" w:cs="Times New Roman"/>
        </w:rPr>
        <w:t>Čangovou</w:t>
      </w:r>
      <w:proofErr w:type="spellEnd"/>
      <w:r w:rsidRPr="00780382">
        <w:rPr>
          <w:rFonts w:ascii="Times New Roman" w:hAnsi="Times New Roman" w:cs="Times New Roman"/>
        </w:rPr>
        <w:t xml:space="preserve"> nemocí, která se projevuje bílými skvrnami na těle. Jediný, kdo zná lék na tuto zákeřnou nemoc je doktor </w:t>
      </w:r>
      <w:proofErr w:type="spellStart"/>
      <w:r w:rsidRPr="00780382">
        <w:rPr>
          <w:rFonts w:ascii="Times New Roman" w:hAnsi="Times New Roman" w:cs="Times New Roman"/>
        </w:rPr>
        <w:t>Galén</w:t>
      </w:r>
      <w:proofErr w:type="spellEnd"/>
      <w:r w:rsidRPr="00780382">
        <w:rPr>
          <w:rFonts w:ascii="Times New Roman" w:hAnsi="Times New Roman" w:cs="Times New Roman"/>
        </w:rPr>
        <w:t xml:space="preserve">. Zpočátku se Bílá nemoc šíří pouze mezi chudými a staršími lidmi, postupně se ale stává celosvětovým problémem. Doktor </w:t>
      </w:r>
      <w:proofErr w:type="spellStart"/>
      <w:r w:rsidRPr="00780382">
        <w:rPr>
          <w:rFonts w:ascii="Times New Roman" w:hAnsi="Times New Roman" w:cs="Times New Roman"/>
        </w:rPr>
        <w:t>Galén</w:t>
      </w:r>
      <w:proofErr w:type="spellEnd"/>
      <w:r w:rsidRPr="00780382">
        <w:rPr>
          <w:rFonts w:ascii="Times New Roman" w:hAnsi="Times New Roman" w:cs="Times New Roman"/>
        </w:rPr>
        <w:t xml:space="preserve"> léčí pouze chudé a bohaté odmítá. Odmítl také barona </w:t>
      </w:r>
      <w:proofErr w:type="spellStart"/>
      <w:r w:rsidRPr="00780382">
        <w:rPr>
          <w:rFonts w:ascii="Times New Roman" w:hAnsi="Times New Roman" w:cs="Times New Roman"/>
        </w:rPr>
        <w:t>Krüga</w:t>
      </w:r>
      <w:proofErr w:type="spellEnd"/>
      <w:r w:rsidRPr="00780382">
        <w:rPr>
          <w:rFonts w:ascii="Times New Roman" w:hAnsi="Times New Roman" w:cs="Times New Roman"/>
        </w:rPr>
        <w:t xml:space="preserve">, který ho chtěl, převlečen za chudáka, oklamat. </w:t>
      </w:r>
      <w:proofErr w:type="spellStart"/>
      <w:r w:rsidRPr="00780382">
        <w:rPr>
          <w:rFonts w:ascii="Times New Roman" w:hAnsi="Times New Roman" w:cs="Times New Roman"/>
        </w:rPr>
        <w:t>Galén</w:t>
      </w:r>
      <w:proofErr w:type="spellEnd"/>
      <w:r w:rsidRPr="00780382">
        <w:rPr>
          <w:rFonts w:ascii="Times New Roman" w:hAnsi="Times New Roman" w:cs="Times New Roman"/>
        </w:rPr>
        <w:t xml:space="preserve"> požaduje pouze jednu věc, ukončení války, což Maršál rezolutně odmítá. Baron </w:t>
      </w:r>
      <w:proofErr w:type="spellStart"/>
      <w:r w:rsidRPr="00780382">
        <w:rPr>
          <w:rFonts w:ascii="Times New Roman" w:hAnsi="Times New Roman" w:cs="Times New Roman"/>
        </w:rPr>
        <w:t>Krüg</w:t>
      </w:r>
      <w:proofErr w:type="spellEnd"/>
      <w:r w:rsidRPr="00780382">
        <w:rPr>
          <w:rFonts w:ascii="Times New Roman" w:hAnsi="Times New Roman" w:cs="Times New Roman"/>
        </w:rPr>
        <w:t xml:space="preserve"> ze strachu z velké bolesti raději spáchá sebevraždu. Zanedlouho onemocní také diktátor Maršál, který na nátlak své dcery prosí </w:t>
      </w:r>
      <w:proofErr w:type="spellStart"/>
      <w:r w:rsidRPr="00780382">
        <w:rPr>
          <w:rFonts w:ascii="Times New Roman" w:hAnsi="Times New Roman" w:cs="Times New Roman"/>
        </w:rPr>
        <w:t>Galéna</w:t>
      </w:r>
      <w:proofErr w:type="spellEnd"/>
      <w:r w:rsidRPr="00780382">
        <w:rPr>
          <w:rFonts w:ascii="Times New Roman" w:hAnsi="Times New Roman" w:cs="Times New Roman"/>
        </w:rPr>
        <w:t xml:space="preserve"> o pomoc. Ten je ze svých požadavků stále neústupný, až nakonec Maršál souhlasí s uzavřením míru. Doktor </w:t>
      </w:r>
      <w:proofErr w:type="spellStart"/>
      <w:r w:rsidRPr="00780382">
        <w:rPr>
          <w:rFonts w:ascii="Times New Roman" w:hAnsi="Times New Roman" w:cs="Times New Roman"/>
        </w:rPr>
        <w:t>Galén</w:t>
      </w:r>
      <w:proofErr w:type="spellEnd"/>
      <w:r w:rsidRPr="00780382">
        <w:rPr>
          <w:rFonts w:ascii="Times New Roman" w:hAnsi="Times New Roman" w:cs="Times New Roman"/>
        </w:rPr>
        <w:t xml:space="preserve"> je ovšem při střetu s fanatickým davem, který provolává slávu svému diktátorovi, ušlapán. Dav svým jednáním zabil člověka, který jako jediný mohl Maršála zachránit.</w:t>
      </w:r>
    </w:p>
    <w:p w14:paraId="0059EC5E" w14:textId="77777777" w:rsidR="004A3526" w:rsidRPr="00780382" w:rsidRDefault="000E7361" w:rsidP="00AE775A">
      <w:pPr>
        <w:pStyle w:val="Nadpis4"/>
        <w:numPr>
          <w:ilvl w:val="0"/>
          <w:numId w:val="7"/>
        </w:numPr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t>Téma a motiv</w:t>
      </w:r>
    </w:p>
    <w:p w14:paraId="37863119" w14:textId="1F71F006" w:rsidR="002D30C1" w:rsidRPr="00780382" w:rsidRDefault="002D30C1" w:rsidP="002D30C1">
      <w:pPr>
        <w:pStyle w:val="Odstavecseseznamem"/>
        <w:numPr>
          <w:ilvl w:val="0"/>
          <w:numId w:val="12"/>
        </w:numPr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t xml:space="preserve">Téma: </w:t>
      </w:r>
      <w:r w:rsidR="008D51BD" w:rsidRPr="00780382">
        <w:rPr>
          <w:rFonts w:ascii="Times New Roman" w:hAnsi="Times New Roman" w:cs="Times New Roman"/>
        </w:rPr>
        <w:t>varování před fašismem</w:t>
      </w:r>
      <w:r w:rsidR="00D92830" w:rsidRPr="00780382">
        <w:rPr>
          <w:rFonts w:ascii="Times New Roman" w:hAnsi="Times New Roman" w:cs="Times New Roman"/>
        </w:rPr>
        <w:t xml:space="preserve"> a totalitní mocí</w:t>
      </w:r>
    </w:p>
    <w:p w14:paraId="0A25E373" w14:textId="195D3597" w:rsidR="002D30C1" w:rsidRPr="00780382" w:rsidRDefault="002D30C1" w:rsidP="002D30C1">
      <w:pPr>
        <w:pStyle w:val="Odstavecseseznamem"/>
        <w:numPr>
          <w:ilvl w:val="0"/>
          <w:numId w:val="12"/>
        </w:numPr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t xml:space="preserve">Motiv: </w:t>
      </w:r>
      <w:r w:rsidR="00617F98" w:rsidRPr="00780382">
        <w:rPr>
          <w:rFonts w:ascii="Times New Roman" w:hAnsi="Times New Roman" w:cs="Times New Roman"/>
        </w:rPr>
        <w:t xml:space="preserve">nemoc, pandemie, </w:t>
      </w:r>
      <w:r w:rsidR="00254420" w:rsidRPr="00780382">
        <w:rPr>
          <w:rFonts w:ascii="Times New Roman" w:hAnsi="Times New Roman" w:cs="Times New Roman"/>
        </w:rPr>
        <w:t xml:space="preserve">moc a diktatura, </w:t>
      </w:r>
      <w:r w:rsidR="00DF03FF" w:rsidRPr="00780382">
        <w:rPr>
          <w:rFonts w:ascii="Times New Roman" w:hAnsi="Times New Roman" w:cs="Times New Roman"/>
        </w:rPr>
        <w:t>odvaha, smrt</w:t>
      </w:r>
    </w:p>
    <w:p w14:paraId="14CD7631" w14:textId="77777777" w:rsidR="000E7361" w:rsidRPr="00780382" w:rsidRDefault="000E7361" w:rsidP="00AE775A">
      <w:pPr>
        <w:pStyle w:val="Nadpis4"/>
        <w:numPr>
          <w:ilvl w:val="0"/>
          <w:numId w:val="7"/>
        </w:numPr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t>Časoprostor</w:t>
      </w:r>
    </w:p>
    <w:p w14:paraId="2D0C218E" w14:textId="353A4A3C" w:rsidR="0038269E" w:rsidRPr="00780382" w:rsidRDefault="0038269E" w:rsidP="0038269E">
      <w:pPr>
        <w:pStyle w:val="Odstavecseseznamem"/>
        <w:numPr>
          <w:ilvl w:val="0"/>
          <w:numId w:val="13"/>
        </w:numPr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t xml:space="preserve">Čas: </w:t>
      </w:r>
      <w:r w:rsidR="00580376" w:rsidRPr="00780382">
        <w:rPr>
          <w:rFonts w:ascii="Times New Roman" w:hAnsi="Times New Roman" w:cs="Times New Roman"/>
        </w:rPr>
        <w:t xml:space="preserve">30. léta </w:t>
      </w:r>
      <w:r w:rsidR="005C41B1" w:rsidRPr="00780382">
        <w:rPr>
          <w:rFonts w:ascii="Times New Roman" w:hAnsi="Times New Roman" w:cs="Times New Roman"/>
        </w:rPr>
        <w:t>20. století</w:t>
      </w:r>
    </w:p>
    <w:p w14:paraId="357F00C4" w14:textId="128F6AD8" w:rsidR="00541E4A" w:rsidRPr="00780382" w:rsidRDefault="00541E4A" w:rsidP="0038269E">
      <w:pPr>
        <w:pStyle w:val="Odstavecseseznamem"/>
        <w:numPr>
          <w:ilvl w:val="0"/>
          <w:numId w:val="13"/>
        </w:numPr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t xml:space="preserve">Prostor: </w:t>
      </w:r>
      <w:r w:rsidR="00DE2E1D" w:rsidRPr="00780382">
        <w:rPr>
          <w:rFonts w:ascii="Times New Roman" w:hAnsi="Times New Roman" w:cs="Times New Roman"/>
        </w:rPr>
        <w:t xml:space="preserve">Klinika, </w:t>
      </w:r>
      <w:r w:rsidR="000B0D55" w:rsidRPr="00780382">
        <w:rPr>
          <w:rFonts w:ascii="Times New Roman" w:hAnsi="Times New Roman" w:cs="Times New Roman"/>
        </w:rPr>
        <w:t xml:space="preserve">ordinace, </w:t>
      </w:r>
      <w:r w:rsidR="001A318F" w:rsidRPr="00780382">
        <w:rPr>
          <w:rFonts w:ascii="Times New Roman" w:hAnsi="Times New Roman" w:cs="Times New Roman"/>
        </w:rPr>
        <w:t>Maršálova kancelář</w:t>
      </w:r>
    </w:p>
    <w:p w14:paraId="293BF771" w14:textId="77777777" w:rsidR="000E7361" w:rsidRPr="00780382" w:rsidRDefault="000E7361" w:rsidP="00AE775A">
      <w:pPr>
        <w:pStyle w:val="Nadpis4"/>
        <w:numPr>
          <w:ilvl w:val="0"/>
          <w:numId w:val="7"/>
        </w:numPr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t>Kompoziční výstavba</w:t>
      </w:r>
    </w:p>
    <w:p w14:paraId="213AF00D" w14:textId="1FBB1579" w:rsidR="00DF5B64" w:rsidRPr="00780382" w:rsidRDefault="000D2174" w:rsidP="00DF5B64">
      <w:pPr>
        <w:pStyle w:val="Odstavecseseznamem"/>
        <w:numPr>
          <w:ilvl w:val="0"/>
          <w:numId w:val="14"/>
        </w:numPr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t>Chronologická</w:t>
      </w:r>
    </w:p>
    <w:p w14:paraId="3E197D90" w14:textId="0837BAF8" w:rsidR="000D2174" w:rsidRPr="00780382" w:rsidRDefault="003F278A" w:rsidP="00DF5B64">
      <w:pPr>
        <w:pStyle w:val="Odstavecseseznamem"/>
        <w:numPr>
          <w:ilvl w:val="0"/>
          <w:numId w:val="14"/>
        </w:numPr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t>3 dějství</w:t>
      </w:r>
    </w:p>
    <w:p w14:paraId="6C0F0FCE" w14:textId="2CDA9A9B" w:rsidR="003F278A" w:rsidRPr="00780382" w:rsidRDefault="007D51F9" w:rsidP="00DF5B64">
      <w:pPr>
        <w:pStyle w:val="Odstavecseseznamem"/>
        <w:numPr>
          <w:ilvl w:val="0"/>
          <w:numId w:val="14"/>
        </w:numPr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t xml:space="preserve">Scény </w:t>
      </w:r>
      <w:r w:rsidR="004B3410" w:rsidRPr="00780382">
        <w:rPr>
          <w:rFonts w:ascii="Times New Roman" w:hAnsi="Times New Roman" w:cs="Times New Roman"/>
        </w:rPr>
        <w:t xml:space="preserve">dramaticky </w:t>
      </w:r>
      <w:r w:rsidR="00587982" w:rsidRPr="00780382">
        <w:rPr>
          <w:rFonts w:ascii="Times New Roman" w:hAnsi="Times New Roman" w:cs="Times New Roman"/>
        </w:rPr>
        <w:t xml:space="preserve">střídají </w:t>
      </w:r>
      <w:r w:rsidR="002F60FC" w:rsidRPr="00780382">
        <w:rPr>
          <w:rFonts w:ascii="Times New Roman" w:hAnsi="Times New Roman" w:cs="Times New Roman"/>
        </w:rPr>
        <w:t>akce a dialogy</w:t>
      </w:r>
    </w:p>
    <w:p w14:paraId="7C907063" w14:textId="77777777" w:rsidR="000E7361" w:rsidRPr="00780382" w:rsidRDefault="006005D8" w:rsidP="00AE775A">
      <w:pPr>
        <w:pStyle w:val="Nadpis4"/>
        <w:numPr>
          <w:ilvl w:val="0"/>
          <w:numId w:val="7"/>
        </w:numPr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t>Literní</w:t>
      </w:r>
      <w:r w:rsidR="000E7361" w:rsidRPr="00780382">
        <w:rPr>
          <w:rFonts w:ascii="Times New Roman" w:hAnsi="Times New Roman" w:cs="Times New Roman"/>
        </w:rPr>
        <w:t xml:space="preserve"> </w:t>
      </w:r>
      <w:r w:rsidR="00BF1883" w:rsidRPr="00780382">
        <w:rPr>
          <w:rFonts w:ascii="Times New Roman" w:hAnsi="Times New Roman" w:cs="Times New Roman"/>
        </w:rPr>
        <w:t xml:space="preserve">druh a </w:t>
      </w:r>
      <w:r w:rsidR="00261DDB" w:rsidRPr="00780382">
        <w:rPr>
          <w:rFonts w:ascii="Times New Roman" w:hAnsi="Times New Roman" w:cs="Times New Roman"/>
        </w:rPr>
        <w:t>žánr</w:t>
      </w:r>
    </w:p>
    <w:p w14:paraId="54130A9F" w14:textId="2231C0B7" w:rsidR="002F60FC" w:rsidRPr="00780382" w:rsidRDefault="00B8171A" w:rsidP="002F60FC">
      <w:pPr>
        <w:pStyle w:val="Odstavecseseznamem"/>
        <w:numPr>
          <w:ilvl w:val="0"/>
          <w:numId w:val="15"/>
        </w:numPr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t>Druh: drama</w:t>
      </w:r>
    </w:p>
    <w:p w14:paraId="42BB39D4" w14:textId="27B54363" w:rsidR="0044769A" w:rsidRPr="00780382" w:rsidRDefault="00880210" w:rsidP="002F60FC">
      <w:pPr>
        <w:pStyle w:val="Odstavecseseznamem"/>
        <w:numPr>
          <w:ilvl w:val="0"/>
          <w:numId w:val="15"/>
        </w:numPr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t xml:space="preserve">Žánr: </w:t>
      </w:r>
      <w:r w:rsidR="006D2EA1" w:rsidRPr="00780382">
        <w:rPr>
          <w:rFonts w:ascii="Times New Roman" w:hAnsi="Times New Roman" w:cs="Times New Roman"/>
        </w:rPr>
        <w:t>tragédie</w:t>
      </w:r>
    </w:p>
    <w:p w14:paraId="462C2C88" w14:textId="4CF03B07" w:rsidR="00B8171A" w:rsidRPr="00780382" w:rsidRDefault="0044769A" w:rsidP="0044769A">
      <w:pPr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br w:type="page"/>
      </w:r>
    </w:p>
    <w:p w14:paraId="14B300E4" w14:textId="56968822" w:rsidR="00BF1883" w:rsidRPr="00780382" w:rsidRDefault="00BF1883" w:rsidP="00EF4009">
      <w:pPr>
        <w:pStyle w:val="Nadpis3"/>
        <w:numPr>
          <w:ilvl w:val="0"/>
          <w:numId w:val="1"/>
        </w:numPr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lastRenderedPageBreak/>
        <w:t>Část</w:t>
      </w:r>
    </w:p>
    <w:p w14:paraId="3235E0A1" w14:textId="77777777" w:rsidR="00A13A2C" w:rsidRPr="00780382" w:rsidRDefault="00A13A2C" w:rsidP="00AE775A">
      <w:pPr>
        <w:pStyle w:val="Nadpis4"/>
        <w:numPr>
          <w:ilvl w:val="0"/>
          <w:numId w:val="8"/>
        </w:numPr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t>Postava</w:t>
      </w:r>
    </w:p>
    <w:p w14:paraId="7FEE78D3" w14:textId="63BC0906" w:rsidR="00781820" w:rsidRPr="00780382" w:rsidRDefault="00781820" w:rsidP="00781820">
      <w:pPr>
        <w:pStyle w:val="Odstavecseseznamem"/>
        <w:numPr>
          <w:ilvl w:val="0"/>
          <w:numId w:val="16"/>
        </w:numPr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  <w:b/>
          <w:bCs/>
          <w:u w:val="single"/>
        </w:rPr>
        <w:t xml:space="preserve">Dr. </w:t>
      </w:r>
      <w:proofErr w:type="spellStart"/>
      <w:r w:rsidRPr="00780382">
        <w:rPr>
          <w:rFonts w:ascii="Times New Roman" w:hAnsi="Times New Roman" w:cs="Times New Roman"/>
          <w:b/>
          <w:bCs/>
          <w:u w:val="single"/>
        </w:rPr>
        <w:t>Galén</w:t>
      </w:r>
      <w:proofErr w:type="spellEnd"/>
      <w:r w:rsidRPr="00780382">
        <w:rPr>
          <w:rFonts w:ascii="Times New Roman" w:hAnsi="Times New Roman" w:cs="Times New Roman"/>
        </w:rPr>
        <w:t xml:space="preserve"> – laskavý člověk, který se snaží pomáhat; někdy vypadá až naivně, když si myslí, že dokáže zastavit války; tím, že odporuje maršálovi i pod hrozbou vězení, je svým způsobem i statečný; nadějný mladý lékař, jemuž se podaří objevit lék proti bílé nemoci; velmi silné povahy, zažil válku i zabíjení, proto nechce vydat lék, dokud nebude uzavřeno příměří</w:t>
      </w:r>
    </w:p>
    <w:p w14:paraId="6CB7D932" w14:textId="2BC309D8" w:rsidR="00781820" w:rsidRPr="00780382" w:rsidRDefault="00781820" w:rsidP="00781820">
      <w:pPr>
        <w:pStyle w:val="Odstavecseseznamem"/>
        <w:numPr>
          <w:ilvl w:val="0"/>
          <w:numId w:val="16"/>
        </w:numPr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  <w:b/>
          <w:bCs/>
          <w:u w:val="single"/>
        </w:rPr>
        <w:t>Maršál</w:t>
      </w:r>
      <w:r w:rsidRPr="00780382">
        <w:rPr>
          <w:rFonts w:ascii="Times New Roman" w:hAnsi="Times New Roman" w:cs="Times New Roman"/>
        </w:rPr>
        <w:t xml:space="preserve"> – velitel vojsk; bezcitný, vede bezhlavě svůj národ do války; naprostým opakem dr. </w:t>
      </w:r>
      <w:proofErr w:type="spellStart"/>
      <w:r w:rsidRPr="00780382">
        <w:rPr>
          <w:rFonts w:ascii="Times New Roman" w:hAnsi="Times New Roman" w:cs="Times New Roman"/>
        </w:rPr>
        <w:t>Galéna</w:t>
      </w:r>
      <w:proofErr w:type="spellEnd"/>
      <w:r w:rsidRPr="00780382">
        <w:rPr>
          <w:rFonts w:ascii="Times New Roman" w:hAnsi="Times New Roman" w:cs="Times New Roman"/>
        </w:rPr>
        <w:t>; nakonec také onemocní bílou nemocí; zlý, panovačný a krutý, touží po moci</w:t>
      </w:r>
    </w:p>
    <w:p w14:paraId="24E73ED0" w14:textId="43EC8AEA" w:rsidR="00781820" w:rsidRPr="00780382" w:rsidRDefault="00585770" w:rsidP="00781820">
      <w:pPr>
        <w:pStyle w:val="Odstavecseseznamem"/>
        <w:numPr>
          <w:ilvl w:val="0"/>
          <w:numId w:val="16"/>
        </w:numPr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  <w:b/>
          <w:bCs/>
          <w:u w:val="single"/>
        </w:rPr>
        <w:t xml:space="preserve">Baron </w:t>
      </w:r>
      <w:proofErr w:type="spellStart"/>
      <w:r w:rsidRPr="00780382">
        <w:rPr>
          <w:rFonts w:ascii="Times New Roman" w:hAnsi="Times New Roman" w:cs="Times New Roman"/>
          <w:b/>
          <w:bCs/>
          <w:u w:val="single"/>
        </w:rPr>
        <w:t>Krüg</w:t>
      </w:r>
      <w:proofErr w:type="spellEnd"/>
      <w:r w:rsidRPr="00780382">
        <w:rPr>
          <w:rFonts w:ascii="Times New Roman" w:hAnsi="Times New Roman" w:cs="Times New Roman"/>
        </w:rPr>
        <w:t xml:space="preserve"> – nejbližší přítel maršála, dodává mu zbraně; ředitel továrny na zbraně; velmi podobné povahy jako maršál</w:t>
      </w:r>
    </w:p>
    <w:p w14:paraId="3079A504" w14:textId="62EF81D0" w:rsidR="00585770" w:rsidRPr="00780382" w:rsidRDefault="00585770" w:rsidP="00EE37D8">
      <w:pPr>
        <w:pStyle w:val="Odstavecseseznamem"/>
        <w:numPr>
          <w:ilvl w:val="0"/>
          <w:numId w:val="16"/>
        </w:numPr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  <w:b/>
          <w:bCs/>
          <w:u w:val="single"/>
        </w:rPr>
        <w:t xml:space="preserve">Dvorní rada a profesor </w:t>
      </w:r>
      <w:proofErr w:type="spellStart"/>
      <w:r w:rsidRPr="00780382">
        <w:rPr>
          <w:rFonts w:ascii="Times New Roman" w:hAnsi="Times New Roman" w:cs="Times New Roman"/>
          <w:b/>
          <w:bCs/>
          <w:u w:val="single"/>
        </w:rPr>
        <w:t>Sigelius</w:t>
      </w:r>
      <w:proofErr w:type="spellEnd"/>
      <w:r w:rsidRPr="00780382">
        <w:rPr>
          <w:rFonts w:ascii="Times New Roman" w:hAnsi="Times New Roman" w:cs="Times New Roman"/>
        </w:rPr>
        <w:t xml:space="preserve"> – snaží se vynalézt lék na bílou nemoc</w:t>
      </w:r>
    </w:p>
    <w:p w14:paraId="57F743FF" w14:textId="77777777" w:rsidR="00A13A2C" w:rsidRPr="00780382" w:rsidRDefault="00261DDB" w:rsidP="00AE775A">
      <w:pPr>
        <w:pStyle w:val="Nadpis4"/>
        <w:numPr>
          <w:ilvl w:val="0"/>
          <w:numId w:val="8"/>
        </w:numPr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t>Vyprávěcí</w:t>
      </w:r>
      <w:r w:rsidR="00791937" w:rsidRPr="00780382">
        <w:rPr>
          <w:rFonts w:ascii="Times New Roman" w:hAnsi="Times New Roman" w:cs="Times New Roman"/>
        </w:rPr>
        <w:t xml:space="preserve"> </w:t>
      </w:r>
      <w:r w:rsidRPr="00780382">
        <w:rPr>
          <w:rFonts w:ascii="Times New Roman" w:hAnsi="Times New Roman" w:cs="Times New Roman"/>
        </w:rPr>
        <w:t>způsoby</w:t>
      </w:r>
    </w:p>
    <w:p w14:paraId="49DEE9E7" w14:textId="686BA5BA" w:rsidR="00DE6BCE" w:rsidRPr="00780382" w:rsidRDefault="00DE6BCE" w:rsidP="00DE6BCE">
      <w:pPr>
        <w:pStyle w:val="Odstavecseseznamem"/>
        <w:numPr>
          <w:ilvl w:val="0"/>
          <w:numId w:val="19"/>
        </w:numPr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t>Er-forma</w:t>
      </w:r>
    </w:p>
    <w:p w14:paraId="175C912B" w14:textId="046CA5CD" w:rsidR="00DE6BCE" w:rsidRPr="00780382" w:rsidRDefault="00DE6BCE" w:rsidP="00DE6BCE">
      <w:pPr>
        <w:pStyle w:val="Odstavecseseznamem"/>
        <w:numPr>
          <w:ilvl w:val="0"/>
          <w:numId w:val="19"/>
        </w:numPr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t>Dialog</w:t>
      </w:r>
    </w:p>
    <w:p w14:paraId="34556AC4" w14:textId="7C53461B" w:rsidR="00DE6BCE" w:rsidRPr="00780382" w:rsidRDefault="00DE6BCE" w:rsidP="00DE6BCE">
      <w:pPr>
        <w:pStyle w:val="Odstavecseseznamem"/>
        <w:numPr>
          <w:ilvl w:val="0"/>
          <w:numId w:val="19"/>
        </w:numPr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t>Monolog</w:t>
      </w:r>
    </w:p>
    <w:p w14:paraId="2F6F3969" w14:textId="2E3A50CC" w:rsidR="00791937" w:rsidRPr="00780382" w:rsidRDefault="00791937" w:rsidP="00EF4009">
      <w:pPr>
        <w:pStyle w:val="Nadpis4"/>
        <w:numPr>
          <w:ilvl w:val="0"/>
          <w:numId w:val="8"/>
        </w:numPr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t>Typy promluv</w:t>
      </w:r>
    </w:p>
    <w:p w14:paraId="1444F56B" w14:textId="7C96EDA4" w:rsidR="00191D2F" w:rsidRPr="00780382" w:rsidRDefault="00DE6BCE" w:rsidP="00DE6BCE">
      <w:pPr>
        <w:pStyle w:val="Odstavecseseznamem"/>
        <w:numPr>
          <w:ilvl w:val="0"/>
          <w:numId w:val="18"/>
        </w:numPr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t>Promluvy postav</w:t>
      </w:r>
    </w:p>
    <w:p w14:paraId="1A3A107B" w14:textId="14492FF0" w:rsidR="00191D2F" w:rsidRPr="00780382" w:rsidRDefault="00191D2F" w:rsidP="00191D2F">
      <w:pPr>
        <w:pStyle w:val="Odstavecseseznamem"/>
        <w:numPr>
          <w:ilvl w:val="0"/>
          <w:numId w:val="18"/>
        </w:numPr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t>Scénické poznámky</w:t>
      </w:r>
    </w:p>
    <w:p w14:paraId="58FA42D1" w14:textId="77777777" w:rsidR="008D0175" w:rsidRPr="00780382" w:rsidRDefault="008D0175" w:rsidP="008D0175">
      <w:pPr>
        <w:pStyle w:val="Nadpis3"/>
        <w:numPr>
          <w:ilvl w:val="0"/>
          <w:numId w:val="1"/>
        </w:numPr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t>Část</w:t>
      </w:r>
    </w:p>
    <w:p w14:paraId="13E22551" w14:textId="77777777" w:rsidR="008D0175" w:rsidRPr="00780382" w:rsidRDefault="00261DDB" w:rsidP="00AE775A">
      <w:pPr>
        <w:pStyle w:val="Nadpis4"/>
        <w:numPr>
          <w:ilvl w:val="0"/>
          <w:numId w:val="10"/>
        </w:numPr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t>Jazykové</w:t>
      </w:r>
      <w:r w:rsidR="003D0CF2" w:rsidRPr="00780382">
        <w:rPr>
          <w:rFonts w:ascii="Times New Roman" w:hAnsi="Times New Roman" w:cs="Times New Roman"/>
        </w:rPr>
        <w:t xml:space="preserve"> prostředky a jejich funkce ve </w:t>
      </w:r>
      <w:r w:rsidRPr="00780382">
        <w:rPr>
          <w:rFonts w:ascii="Times New Roman" w:hAnsi="Times New Roman" w:cs="Times New Roman"/>
        </w:rPr>
        <w:t>výňatku</w:t>
      </w:r>
    </w:p>
    <w:p w14:paraId="33502B60" w14:textId="1D90BC22" w:rsidR="0085231C" w:rsidRPr="00780382" w:rsidRDefault="0085231C" w:rsidP="0085231C">
      <w:pPr>
        <w:pStyle w:val="Odstavecseseznamem"/>
        <w:numPr>
          <w:ilvl w:val="0"/>
          <w:numId w:val="20"/>
        </w:numPr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t>Spisovný jazyk</w:t>
      </w:r>
    </w:p>
    <w:p w14:paraId="6C4B99A1" w14:textId="34B8F608" w:rsidR="0085231C" w:rsidRPr="00780382" w:rsidRDefault="0085231C" w:rsidP="0085231C">
      <w:pPr>
        <w:pStyle w:val="Odstavecseseznamem"/>
        <w:numPr>
          <w:ilvl w:val="0"/>
          <w:numId w:val="20"/>
        </w:numPr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t>Odborné termíny</w:t>
      </w:r>
    </w:p>
    <w:p w14:paraId="65BE62A6" w14:textId="77777777" w:rsidR="003D0CF2" w:rsidRPr="00780382" w:rsidRDefault="003D0CF2" w:rsidP="00AE775A">
      <w:pPr>
        <w:pStyle w:val="Nadpis4"/>
        <w:numPr>
          <w:ilvl w:val="0"/>
          <w:numId w:val="10"/>
        </w:numPr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t xml:space="preserve">Tropy </w:t>
      </w:r>
      <w:r w:rsidR="00126CDF" w:rsidRPr="00780382">
        <w:rPr>
          <w:rFonts w:ascii="Times New Roman" w:hAnsi="Times New Roman" w:cs="Times New Roman"/>
        </w:rPr>
        <w:t xml:space="preserve">a figury a jejich funkce ve </w:t>
      </w:r>
      <w:r w:rsidR="00261DDB" w:rsidRPr="00780382">
        <w:rPr>
          <w:rFonts w:ascii="Times New Roman" w:hAnsi="Times New Roman" w:cs="Times New Roman"/>
        </w:rPr>
        <w:t>výňatku</w:t>
      </w:r>
    </w:p>
    <w:p w14:paraId="495CEA88" w14:textId="5AA063C8" w:rsidR="000F29D5" w:rsidRPr="00780382" w:rsidRDefault="000F29D5" w:rsidP="000F29D5">
      <w:pPr>
        <w:pStyle w:val="Odstavecseseznamem"/>
        <w:numPr>
          <w:ilvl w:val="0"/>
          <w:numId w:val="21"/>
        </w:numPr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t>Metafora</w:t>
      </w:r>
    </w:p>
    <w:p w14:paraId="1FF7253D" w14:textId="3D936156" w:rsidR="000F29D5" w:rsidRPr="00780382" w:rsidRDefault="000F29D5" w:rsidP="000F29D5">
      <w:pPr>
        <w:pStyle w:val="Odstavecseseznamem"/>
        <w:numPr>
          <w:ilvl w:val="0"/>
          <w:numId w:val="21"/>
        </w:numPr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t>Ironie</w:t>
      </w:r>
    </w:p>
    <w:p w14:paraId="38C36015" w14:textId="64011328" w:rsidR="000F29D5" w:rsidRPr="00780382" w:rsidRDefault="000F29D5" w:rsidP="000F29D5">
      <w:pPr>
        <w:pStyle w:val="Odstavecseseznamem"/>
        <w:numPr>
          <w:ilvl w:val="0"/>
          <w:numId w:val="21"/>
        </w:numPr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t>Symbolika</w:t>
      </w:r>
    </w:p>
    <w:p w14:paraId="3BD69AAE" w14:textId="28990B1B" w:rsidR="007D0690" w:rsidRPr="00780382" w:rsidRDefault="000F29D5" w:rsidP="000F29D5">
      <w:pPr>
        <w:pStyle w:val="Odstavecseseznamem"/>
        <w:numPr>
          <w:ilvl w:val="0"/>
          <w:numId w:val="21"/>
        </w:numPr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t>Alegorie</w:t>
      </w:r>
    </w:p>
    <w:p w14:paraId="19E606A1" w14:textId="5F5F36B7" w:rsidR="000F29D5" w:rsidRPr="00780382" w:rsidRDefault="007D0690" w:rsidP="007D0690">
      <w:pPr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br w:type="page"/>
      </w:r>
    </w:p>
    <w:p w14:paraId="53DB6C6B" w14:textId="77777777" w:rsidR="00126CDF" w:rsidRPr="00780382" w:rsidRDefault="00261DDB" w:rsidP="00A605A5">
      <w:pPr>
        <w:pStyle w:val="Nadpis2"/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lastRenderedPageBreak/>
        <w:t>Literárněhistorický</w:t>
      </w:r>
      <w:r w:rsidR="00A605A5" w:rsidRPr="00780382">
        <w:rPr>
          <w:rFonts w:ascii="Times New Roman" w:hAnsi="Times New Roman" w:cs="Times New Roman"/>
        </w:rPr>
        <w:t xml:space="preserve"> kontext</w:t>
      </w:r>
    </w:p>
    <w:p w14:paraId="23DB3737" w14:textId="77777777" w:rsidR="00A605A5" w:rsidRPr="00780382" w:rsidRDefault="006005D8" w:rsidP="00AE775A">
      <w:pPr>
        <w:pStyle w:val="Nadpis4"/>
        <w:numPr>
          <w:ilvl w:val="0"/>
          <w:numId w:val="11"/>
        </w:numPr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t>Kontext autorovy tvorby</w:t>
      </w:r>
    </w:p>
    <w:p w14:paraId="36EEFEF6" w14:textId="189D8951" w:rsidR="008F2C68" w:rsidRPr="00780382" w:rsidRDefault="008F2C68" w:rsidP="00EA4792">
      <w:pPr>
        <w:ind w:firstLine="360"/>
        <w:rPr>
          <w:rFonts w:ascii="Times New Roman" w:hAnsi="Times New Roman" w:cs="Times New Roman"/>
          <w:b/>
          <w:bCs/>
          <w:u w:val="single"/>
        </w:rPr>
      </w:pPr>
      <w:r w:rsidRPr="00780382">
        <w:rPr>
          <w:rFonts w:ascii="Times New Roman" w:hAnsi="Times New Roman" w:cs="Times New Roman"/>
          <w:b/>
          <w:bCs/>
          <w:u w:val="single"/>
        </w:rPr>
        <w:t>Karel Čapek</w:t>
      </w:r>
    </w:p>
    <w:p w14:paraId="7B13E6FE" w14:textId="41952082" w:rsidR="008F2C68" w:rsidRPr="00780382" w:rsidRDefault="00EA4792" w:rsidP="00EA4792">
      <w:pPr>
        <w:pStyle w:val="Odstavecseseznamem"/>
        <w:numPr>
          <w:ilvl w:val="0"/>
          <w:numId w:val="22"/>
        </w:numPr>
        <w:rPr>
          <w:rFonts w:ascii="Times New Roman" w:hAnsi="Times New Roman" w:cs="Times New Roman"/>
          <w:b/>
          <w:bCs/>
          <w:u w:val="single"/>
        </w:rPr>
      </w:pPr>
      <w:r w:rsidRPr="00780382">
        <w:rPr>
          <w:rFonts w:ascii="Times New Roman" w:hAnsi="Times New Roman" w:cs="Times New Roman"/>
        </w:rPr>
        <w:t>Český spisovatel, dramatik, novinář a humanista</w:t>
      </w:r>
    </w:p>
    <w:p w14:paraId="188AFA5C" w14:textId="529983F9" w:rsidR="009C4840" w:rsidRPr="00780382" w:rsidRDefault="008B5F15" w:rsidP="009C4840">
      <w:pPr>
        <w:pStyle w:val="Odstavecseseznamem"/>
        <w:numPr>
          <w:ilvl w:val="0"/>
          <w:numId w:val="22"/>
        </w:numPr>
        <w:rPr>
          <w:rFonts w:ascii="Times New Roman" w:hAnsi="Times New Roman" w:cs="Times New Roman"/>
          <w:b/>
          <w:bCs/>
          <w:u w:val="single"/>
        </w:rPr>
      </w:pPr>
      <w:r w:rsidRPr="00780382">
        <w:rPr>
          <w:rFonts w:ascii="Times New Roman" w:hAnsi="Times New Roman" w:cs="Times New Roman"/>
        </w:rPr>
        <w:t>Studoval na pražské filozofické fakultě</w:t>
      </w:r>
    </w:p>
    <w:p w14:paraId="3AB7AC9D" w14:textId="753C5EAE" w:rsidR="00EA4792" w:rsidRPr="00780382" w:rsidRDefault="00EA4792" w:rsidP="00EA4792">
      <w:pPr>
        <w:pStyle w:val="Odstavecseseznamem"/>
        <w:numPr>
          <w:ilvl w:val="0"/>
          <w:numId w:val="22"/>
        </w:numPr>
        <w:rPr>
          <w:rFonts w:ascii="Times New Roman" w:hAnsi="Times New Roman" w:cs="Times New Roman"/>
          <w:b/>
          <w:bCs/>
          <w:u w:val="single"/>
        </w:rPr>
      </w:pPr>
      <w:r w:rsidRPr="00780382">
        <w:rPr>
          <w:rFonts w:ascii="Times New Roman" w:hAnsi="Times New Roman" w:cs="Times New Roman"/>
        </w:rPr>
        <w:t>Byl významnou osobností meziválečného období</w:t>
      </w:r>
    </w:p>
    <w:p w14:paraId="0C1C91EB" w14:textId="56EF7A86" w:rsidR="009D08F9" w:rsidRPr="00780382" w:rsidRDefault="009D08F9" w:rsidP="00EA4792">
      <w:pPr>
        <w:pStyle w:val="Odstavecseseznamem"/>
        <w:numPr>
          <w:ilvl w:val="0"/>
          <w:numId w:val="22"/>
        </w:numPr>
        <w:rPr>
          <w:rFonts w:ascii="Times New Roman" w:hAnsi="Times New Roman" w:cs="Times New Roman"/>
          <w:b/>
          <w:bCs/>
          <w:u w:val="single"/>
        </w:rPr>
      </w:pPr>
      <w:r w:rsidRPr="00780382">
        <w:rPr>
          <w:rFonts w:ascii="Times New Roman" w:hAnsi="Times New Roman" w:cs="Times New Roman"/>
        </w:rPr>
        <w:t>Silně se angažoval v bojích proti totalismu</w:t>
      </w:r>
    </w:p>
    <w:p w14:paraId="7294912B" w14:textId="13F02E6F" w:rsidR="009D08F9" w:rsidRPr="00780382" w:rsidRDefault="009D08F9" w:rsidP="00EA4792">
      <w:pPr>
        <w:pStyle w:val="Odstavecseseznamem"/>
        <w:numPr>
          <w:ilvl w:val="0"/>
          <w:numId w:val="22"/>
        </w:numPr>
        <w:rPr>
          <w:rFonts w:ascii="Times New Roman" w:hAnsi="Times New Roman" w:cs="Times New Roman"/>
          <w:b/>
          <w:bCs/>
          <w:u w:val="single"/>
        </w:rPr>
      </w:pPr>
      <w:r w:rsidRPr="00780382">
        <w:rPr>
          <w:rFonts w:ascii="Times New Roman" w:hAnsi="Times New Roman" w:cs="Times New Roman"/>
        </w:rPr>
        <w:t xml:space="preserve">V dílech často řešil </w:t>
      </w:r>
      <w:r w:rsidR="00223D6D" w:rsidRPr="00780382">
        <w:rPr>
          <w:rFonts w:ascii="Times New Roman" w:hAnsi="Times New Roman" w:cs="Times New Roman"/>
        </w:rPr>
        <w:t>etické otázky, válku, technický pokrok</w:t>
      </w:r>
    </w:p>
    <w:p w14:paraId="1B6BA41A" w14:textId="388C81A6" w:rsidR="00223D6D" w:rsidRPr="00780382" w:rsidRDefault="009C4840" w:rsidP="00EA4792">
      <w:pPr>
        <w:pStyle w:val="Odstavecseseznamem"/>
        <w:numPr>
          <w:ilvl w:val="0"/>
          <w:numId w:val="22"/>
        </w:numPr>
        <w:rPr>
          <w:rFonts w:ascii="Times New Roman" w:hAnsi="Times New Roman" w:cs="Times New Roman"/>
          <w:b/>
          <w:bCs/>
          <w:u w:val="single"/>
        </w:rPr>
      </w:pPr>
      <w:r w:rsidRPr="00780382">
        <w:rPr>
          <w:rFonts w:ascii="Times New Roman" w:hAnsi="Times New Roman" w:cs="Times New Roman"/>
        </w:rPr>
        <w:t xml:space="preserve">Psal </w:t>
      </w:r>
      <w:r w:rsidR="00E56EF4" w:rsidRPr="00780382">
        <w:rPr>
          <w:rFonts w:ascii="Times New Roman" w:hAnsi="Times New Roman" w:cs="Times New Roman"/>
        </w:rPr>
        <w:t>pro Národní listy a Lidové noviny</w:t>
      </w:r>
    </w:p>
    <w:p w14:paraId="72F3EC79" w14:textId="19A81CE8" w:rsidR="00E56EF4" w:rsidRPr="00780382" w:rsidRDefault="00E56EF4" w:rsidP="00EA4792">
      <w:pPr>
        <w:pStyle w:val="Odstavecseseznamem"/>
        <w:numPr>
          <w:ilvl w:val="0"/>
          <w:numId w:val="22"/>
        </w:numPr>
        <w:rPr>
          <w:rFonts w:ascii="Times New Roman" w:hAnsi="Times New Roman" w:cs="Times New Roman"/>
          <w:b/>
          <w:bCs/>
          <w:u w:val="single"/>
        </w:rPr>
      </w:pPr>
      <w:r w:rsidRPr="00780382">
        <w:rPr>
          <w:rFonts w:ascii="Times New Roman" w:hAnsi="Times New Roman" w:cs="Times New Roman"/>
        </w:rPr>
        <w:t>Rád cestoval</w:t>
      </w:r>
    </w:p>
    <w:p w14:paraId="2BCD85E2" w14:textId="03A59FF3" w:rsidR="00E56EF4" w:rsidRPr="00780382" w:rsidRDefault="00E56EF4" w:rsidP="00EA4792">
      <w:pPr>
        <w:pStyle w:val="Odstavecseseznamem"/>
        <w:numPr>
          <w:ilvl w:val="0"/>
          <w:numId w:val="22"/>
        </w:numPr>
        <w:rPr>
          <w:rFonts w:ascii="Times New Roman" w:hAnsi="Times New Roman" w:cs="Times New Roman"/>
          <w:b/>
          <w:bCs/>
          <w:u w:val="single"/>
        </w:rPr>
      </w:pPr>
      <w:r w:rsidRPr="00780382">
        <w:rPr>
          <w:rFonts w:ascii="Times New Roman" w:hAnsi="Times New Roman" w:cs="Times New Roman"/>
        </w:rPr>
        <w:t>Osobně se znal s T.</w:t>
      </w:r>
      <w:r w:rsidR="00AC7DB2" w:rsidRPr="00780382">
        <w:rPr>
          <w:rFonts w:ascii="Times New Roman" w:hAnsi="Times New Roman" w:cs="Times New Roman"/>
        </w:rPr>
        <w:t xml:space="preserve"> G. Masarykem</w:t>
      </w:r>
    </w:p>
    <w:p w14:paraId="08521998" w14:textId="19351AD3" w:rsidR="00AC7DB2" w:rsidRPr="00780382" w:rsidRDefault="00AC7DB2" w:rsidP="00EA4792">
      <w:pPr>
        <w:pStyle w:val="Odstavecseseznamem"/>
        <w:numPr>
          <w:ilvl w:val="0"/>
          <w:numId w:val="22"/>
        </w:numPr>
        <w:rPr>
          <w:rFonts w:ascii="Times New Roman" w:hAnsi="Times New Roman" w:cs="Times New Roman"/>
          <w:b/>
          <w:bCs/>
          <w:u w:val="single"/>
        </w:rPr>
      </w:pPr>
      <w:r w:rsidRPr="00780382">
        <w:rPr>
          <w:rFonts w:ascii="Times New Roman" w:hAnsi="Times New Roman" w:cs="Times New Roman"/>
          <w:u w:val="single"/>
        </w:rPr>
        <w:t>Díla:</w:t>
      </w:r>
    </w:p>
    <w:p w14:paraId="6B63EDBB" w14:textId="67F99063" w:rsidR="00AC7DB2" w:rsidRPr="00780382" w:rsidRDefault="00AC7DB2" w:rsidP="00AC7DB2">
      <w:pPr>
        <w:pStyle w:val="Odstavecseseznamem"/>
        <w:numPr>
          <w:ilvl w:val="1"/>
          <w:numId w:val="22"/>
        </w:numPr>
        <w:rPr>
          <w:rFonts w:ascii="Times New Roman" w:hAnsi="Times New Roman" w:cs="Times New Roman"/>
          <w:b/>
          <w:bCs/>
          <w:u w:val="single"/>
        </w:rPr>
      </w:pPr>
      <w:r w:rsidRPr="00780382">
        <w:rPr>
          <w:rFonts w:ascii="Times New Roman" w:hAnsi="Times New Roman" w:cs="Times New Roman"/>
        </w:rPr>
        <w:t>Trapné povídky</w:t>
      </w:r>
    </w:p>
    <w:p w14:paraId="631A2C22" w14:textId="664B65F3" w:rsidR="00AC7DB2" w:rsidRPr="00780382" w:rsidRDefault="00AC7DB2" w:rsidP="00AC7DB2">
      <w:pPr>
        <w:pStyle w:val="Odstavecseseznamem"/>
        <w:numPr>
          <w:ilvl w:val="1"/>
          <w:numId w:val="22"/>
        </w:numPr>
        <w:rPr>
          <w:rFonts w:ascii="Times New Roman" w:hAnsi="Times New Roman" w:cs="Times New Roman"/>
          <w:b/>
          <w:bCs/>
          <w:u w:val="single"/>
        </w:rPr>
      </w:pPr>
      <w:r w:rsidRPr="00780382">
        <w:rPr>
          <w:rFonts w:ascii="Times New Roman" w:hAnsi="Times New Roman" w:cs="Times New Roman"/>
        </w:rPr>
        <w:t>RUR</w:t>
      </w:r>
    </w:p>
    <w:p w14:paraId="2419D752" w14:textId="4C2E7393" w:rsidR="00AC7DB2" w:rsidRPr="00780382" w:rsidRDefault="00AC7DB2" w:rsidP="00AC7DB2">
      <w:pPr>
        <w:pStyle w:val="Odstavecseseznamem"/>
        <w:numPr>
          <w:ilvl w:val="1"/>
          <w:numId w:val="22"/>
        </w:numPr>
        <w:rPr>
          <w:rFonts w:ascii="Times New Roman" w:hAnsi="Times New Roman" w:cs="Times New Roman"/>
          <w:b/>
          <w:bCs/>
          <w:u w:val="single"/>
        </w:rPr>
      </w:pPr>
      <w:r w:rsidRPr="00780382">
        <w:rPr>
          <w:rFonts w:ascii="Times New Roman" w:hAnsi="Times New Roman" w:cs="Times New Roman"/>
        </w:rPr>
        <w:t>Válka s</w:t>
      </w:r>
      <w:r w:rsidR="00446226" w:rsidRPr="00780382">
        <w:rPr>
          <w:rFonts w:ascii="Times New Roman" w:hAnsi="Times New Roman" w:cs="Times New Roman"/>
        </w:rPr>
        <w:t> </w:t>
      </w:r>
      <w:r w:rsidRPr="00780382">
        <w:rPr>
          <w:rFonts w:ascii="Times New Roman" w:hAnsi="Times New Roman" w:cs="Times New Roman"/>
        </w:rPr>
        <w:t>mloky</w:t>
      </w:r>
    </w:p>
    <w:p w14:paraId="36B3EC99" w14:textId="12898257" w:rsidR="00AC7DB2" w:rsidRPr="00780382" w:rsidRDefault="00C405D6" w:rsidP="00AC7DB2">
      <w:pPr>
        <w:pStyle w:val="Odstavecseseznamem"/>
        <w:numPr>
          <w:ilvl w:val="1"/>
          <w:numId w:val="22"/>
        </w:numPr>
        <w:rPr>
          <w:rFonts w:ascii="Times New Roman" w:hAnsi="Times New Roman" w:cs="Times New Roman"/>
          <w:b/>
          <w:bCs/>
          <w:u w:val="single"/>
        </w:rPr>
      </w:pPr>
      <w:r w:rsidRPr="00780382">
        <w:rPr>
          <w:rFonts w:ascii="Times New Roman" w:hAnsi="Times New Roman" w:cs="Times New Roman"/>
        </w:rPr>
        <w:t>Krakatit</w:t>
      </w:r>
    </w:p>
    <w:p w14:paraId="57C1A2C8" w14:textId="2BF1985F" w:rsidR="00C405D6" w:rsidRPr="00780382" w:rsidRDefault="00C405D6" w:rsidP="00AC7DB2">
      <w:pPr>
        <w:pStyle w:val="Odstavecseseznamem"/>
        <w:numPr>
          <w:ilvl w:val="1"/>
          <w:numId w:val="22"/>
        </w:numPr>
        <w:rPr>
          <w:rFonts w:ascii="Times New Roman" w:hAnsi="Times New Roman" w:cs="Times New Roman"/>
          <w:b/>
          <w:bCs/>
          <w:u w:val="single"/>
        </w:rPr>
      </w:pPr>
      <w:r w:rsidRPr="00780382">
        <w:rPr>
          <w:rFonts w:ascii="Times New Roman" w:hAnsi="Times New Roman" w:cs="Times New Roman"/>
        </w:rPr>
        <w:t>Matka</w:t>
      </w:r>
    </w:p>
    <w:p w14:paraId="2BE1F380" w14:textId="77777777" w:rsidR="006005D8" w:rsidRPr="00780382" w:rsidRDefault="009E0B90" w:rsidP="00AE775A">
      <w:pPr>
        <w:pStyle w:val="Nadpis4"/>
        <w:numPr>
          <w:ilvl w:val="0"/>
          <w:numId w:val="11"/>
        </w:numPr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t>Literární</w:t>
      </w:r>
      <w:r w:rsidR="006005D8" w:rsidRPr="00780382">
        <w:rPr>
          <w:rFonts w:ascii="Times New Roman" w:hAnsi="Times New Roman" w:cs="Times New Roman"/>
        </w:rPr>
        <w:t xml:space="preserve"> </w:t>
      </w:r>
      <w:r w:rsidR="006005D8" w:rsidRPr="00780382">
        <w:rPr>
          <w:rFonts w:ascii="Times New Roman" w:hAnsi="Times New Roman" w:cs="Times New Roman"/>
          <w:lang w:val="en-US"/>
        </w:rPr>
        <w:t xml:space="preserve">/ </w:t>
      </w:r>
      <w:r w:rsidR="00261DDB" w:rsidRPr="00780382">
        <w:rPr>
          <w:rFonts w:ascii="Times New Roman" w:hAnsi="Times New Roman" w:cs="Times New Roman"/>
        </w:rPr>
        <w:t>obecně</w:t>
      </w:r>
      <w:r w:rsidR="006005D8" w:rsidRPr="00780382">
        <w:rPr>
          <w:rFonts w:ascii="Times New Roman" w:hAnsi="Times New Roman" w:cs="Times New Roman"/>
        </w:rPr>
        <w:t xml:space="preserve"> </w:t>
      </w:r>
      <w:r w:rsidR="00261DDB" w:rsidRPr="00780382">
        <w:rPr>
          <w:rFonts w:ascii="Times New Roman" w:hAnsi="Times New Roman" w:cs="Times New Roman"/>
        </w:rPr>
        <w:t>kulturní</w:t>
      </w:r>
      <w:r w:rsidR="006005D8" w:rsidRPr="00780382">
        <w:rPr>
          <w:rFonts w:ascii="Times New Roman" w:hAnsi="Times New Roman" w:cs="Times New Roman"/>
        </w:rPr>
        <w:t xml:space="preserve"> kontext</w:t>
      </w:r>
    </w:p>
    <w:p w14:paraId="05CA043F" w14:textId="3AEACAF1" w:rsidR="00ED16C5" w:rsidRPr="00780382" w:rsidRDefault="00695535" w:rsidP="00ED16C5">
      <w:pPr>
        <w:ind w:firstLine="360"/>
        <w:rPr>
          <w:rFonts w:ascii="Times New Roman" w:hAnsi="Times New Roman" w:cs="Times New Roman"/>
          <w:u w:val="single"/>
        </w:rPr>
      </w:pPr>
      <w:r w:rsidRPr="00780382">
        <w:rPr>
          <w:rFonts w:ascii="Times New Roman" w:hAnsi="Times New Roman" w:cs="Times New Roman"/>
          <w:u w:val="single"/>
        </w:rPr>
        <w:t>Meziválečná literatura s humanistickými myšlenkami</w:t>
      </w:r>
    </w:p>
    <w:p w14:paraId="3F5E429B" w14:textId="77777777" w:rsidR="00695535" w:rsidRPr="00780382" w:rsidRDefault="00695535" w:rsidP="00695535">
      <w:pPr>
        <w:pStyle w:val="Odstavecseseznamem"/>
        <w:numPr>
          <w:ilvl w:val="0"/>
          <w:numId w:val="23"/>
        </w:numPr>
        <w:spacing w:line="276" w:lineRule="auto"/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t>Celá euroamerická kultura je šokována světovou válkou</w:t>
      </w:r>
    </w:p>
    <w:p w14:paraId="1E2DFB0B" w14:textId="77777777" w:rsidR="00695535" w:rsidRPr="00780382" w:rsidRDefault="00695535" w:rsidP="00695535">
      <w:pPr>
        <w:pStyle w:val="Odstavecseseznamem"/>
        <w:numPr>
          <w:ilvl w:val="0"/>
          <w:numId w:val="23"/>
        </w:numPr>
        <w:spacing w:line="276" w:lineRule="auto"/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t>Právě s tímto katastrofickým selháním evropské kultury se umění vyrovnává</w:t>
      </w:r>
    </w:p>
    <w:p w14:paraId="65049A74" w14:textId="77777777" w:rsidR="00695535" w:rsidRPr="00780382" w:rsidRDefault="00695535" w:rsidP="00695535">
      <w:pPr>
        <w:pStyle w:val="Odstavecseseznamem"/>
        <w:numPr>
          <w:ilvl w:val="0"/>
          <w:numId w:val="23"/>
        </w:numPr>
        <w:spacing w:line="276" w:lineRule="auto"/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t>Reaguje nesmyslností a útěkem od rozumu, protože rozum dovedl lidstvo k celosvětovým jatkám, anebo naopak detailním popisem válečných hrůz</w:t>
      </w:r>
    </w:p>
    <w:p w14:paraId="077A83D7" w14:textId="0F37FC40" w:rsidR="008933C2" w:rsidRPr="00780382" w:rsidRDefault="00ED16C5" w:rsidP="00695535">
      <w:pPr>
        <w:pStyle w:val="Odstavecseseznamem"/>
        <w:numPr>
          <w:ilvl w:val="0"/>
          <w:numId w:val="23"/>
        </w:numPr>
        <w:spacing w:line="276" w:lineRule="auto"/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t>20. století, renesance</w:t>
      </w:r>
    </w:p>
    <w:p w14:paraId="0FB6D2CB" w14:textId="0FD39115" w:rsidR="00ED16C5" w:rsidRPr="00780382" w:rsidRDefault="00ED16C5" w:rsidP="00695535">
      <w:pPr>
        <w:pStyle w:val="Odstavecseseznamem"/>
        <w:numPr>
          <w:ilvl w:val="0"/>
          <w:numId w:val="23"/>
        </w:numPr>
        <w:spacing w:line="276" w:lineRule="auto"/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t>V centru pozornosti je člověk</w:t>
      </w:r>
    </w:p>
    <w:p w14:paraId="172177C5" w14:textId="6401F663" w:rsidR="00ED16C5" w:rsidRPr="00780382" w:rsidRDefault="00ED16C5" w:rsidP="00695535">
      <w:pPr>
        <w:pStyle w:val="Odstavecseseznamem"/>
        <w:numPr>
          <w:ilvl w:val="0"/>
          <w:numId w:val="23"/>
        </w:numPr>
        <w:spacing w:line="276" w:lineRule="auto"/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t>Svoboda, rozum, potenciál člověka</w:t>
      </w:r>
    </w:p>
    <w:p w14:paraId="7CA63C96" w14:textId="77777777" w:rsidR="00695535" w:rsidRPr="00780382" w:rsidRDefault="00695535" w:rsidP="00695535">
      <w:pPr>
        <w:pStyle w:val="Odstavecseseznamem"/>
        <w:numPr>
          <w:ilvl w:val="0"/>
          <w:numId w:val="23"/>
        </w:numPr>
        <w:spacing w:line="276" w:lineRule="auto"/>
        <w:rPr>
          <w:rFonts w:ascii="Times New Roman" w:hAnsi="Times New Roman" w:cs="Times New Roman"/>
          <w:u w:val="single"/>
        </w:rPr>
      </w:pPr>
      <w:r w:rsidRPr="00780382">
        <w:rPr>
          <w:rFonts w:ascii="Times New Roman" w:hAnsi="Times New Roman" w:cs="Times New Roman"/>
          <w:u w:val="single"/>
        </w:rPr>
        <w:t>Autoři:</w:t>
      </w:r>
    </w:p>
    <w:p w14:paraId="106F4EA4" w14:textId="77777777" w:rsidR="00695535" w:rsidRPr="00780382" w:rsidRDefault="00695535" w:rsidP="00695535">
      <w:pPr>
        <w:pStyle w:val="Odstavecseseznamem"/>
        <w:numPr>
          <w:ilvl w:val="1"/>
          <w:numId w:val="23"/>
        </w:numPr>
        <w:spacing w:line="276" w:lineRule="auto"/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t>ČR</w:t>
      </w:r>
    </w:p>
    <w:p w14:paraId="19289EB4" w14:textId="77777777" w:rsidR="00695535" w:rsidRPr="00780382" w:rsidRDefault="00695535" w:rsidP="00695535">
      <w:pPr>
        <w:pStyle w:val="Odstavecseseznamem"/>
        <w:numPr>
          <w:ilvl w:val="2"/>
          <w:numId w:val="23"/>
        </w:numPr>
        <w:spacing w:line="276" w:lineRule="auto"/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t>J. Hašek</w:t>
      </w:r>
    </w:p>
    <w:p w14:paraId="465D30EA" w14:textId="77777777" w:rsidR="00695535" w:rsidRPr="00780382" w:rsidRDefault="00695535" w:rsidP="00695535">
      <w:pPr>
        <w:pStyle w:val="Odstavecseseznamem"/>
        <w:numPr>
          <w:ilvl w:val="2"/>
          <w:numId w:val="23"/>
        </w:numPr>
        <w:spacing w:line="276" w:lineRule="auto"/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t>K. Čapek</w:t>
      </w:r>
    </w:p>
    <w:p w14:paraId="002A4C77" w14:textId="77777777" w:rsidR="00695535" w:rsidRPr="00780382" w:rsidRDefault="00695535" w:rsidP="00695535">
      <w:pPr>
        <w:pStyle w:val="Odstavecseseznamem"/>
        <w:numPr>
          <w:ilvl w:val="2"/>
          <w:numId w:val="23"/>
        </w:numPr>
        <w:spacing w:line="276" w:lineRule="auto"/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t xml:space="preserve"> J. Havlíček</w:t>
      </w:r>
    </w:p>
    <w:p w14:paraId="71C42155" w14:textId="77777777" w:rsidR="00695535" w:rsidRPr="00780382" w:rsidRDefault="00695535" w:rsidP="00695535">
      <w:pPr>
        <w:pStyle w:val="Odstavecseseznamem"/>
        <w:numPr>
          <w:ilvl w:val="1"/>
          <w:numId w:val="23"/>
        </w:numPr>
        <w:spacing w:line="276" w:lineRule="auto"/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t>Zahraniční autoři</w:t>
      </w:r>
    </w:p>
    <w:p w14:paraId="0C3FAB40" w14:textId="77777777" w:rsidR="00695535" w:rsidRPr="00780382" w:rsidRDefault="00695535" w:rsidP="00695535">
      <w:pPr>
        <w:pStyle w:val="Odstavecseseznamem"/>
        <w:numPr>
          <w:ilvl w:val="2"/>
          <w:numId w:val="23"/>
        </w:numPr>
        <w:spacing w:line="276" w:lineRule="auto"/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t>E. M. Remarque</w:t>
      </w:r>
    </w:p>
    <w:p w14:paraId="0199715F" w14:textId="77777777" w:rsidR="00695535" w:rsidRPr="00780382" w:rsidRDefault="00695535" w:rsidP="00695535">
      <w:pPr>
        <w:pStyle w:val="Odstavecseseznamem"/>
        <w:numPr>
          <w:ilvl w:val="2"/>
          <w:numId w:val="23"/>
        </w:numPr>
        <w:spacing w:line="276" w:lineRule="auto"/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t xml:space="preserve"> E. </w:t>
      </w:r>
      <w:proofErr w:type="spellStart"/>
      <w:r w:rsidRPr="00780382">
        <w:rPr>
          <w:rFonts w:ascii="Times New Roman" w:hAnsi="Times New Roman" w:cs="Times New Roman"/>
        </w:rPr>
        <w:t>Hemigway</w:t>
      </w:r>
      <w:proofErr w:type="spellEnd"/>
    </w:p>
    <w:p w14:paraId="769F090C" w14:textId="77777777" w:rsidR="00695535" w:rsidRPr="00780382" w:rsidRDefault="00695535" w:rsidP="00695535">
      <w:pPr>
        <w:pStyle w:val="Odstavecseseznamem"/>
        <w:numPr>
          <w:ilvl w:val="2"/>
          <w:numId w:val="23"/>
        </w:numPr>
        <w:spacing w:line="276" w:lineRule="auto"/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t>G. Orwell</w:t>
      </w:r>
    </w:p>
    <w:p w14:paraId="331A0AF3" w14:textId="21313017" w:rsidR="0073311C" w:rsidRPr="00780382" w:rsidRDefault="0073311C" w:rsidP="00695535">
      <w:pPr>
        <w:pStyle w:val="Odstavecseseznamem"/>
        <w:numPr>
          <w:ilvl w:val="2"/>
          <w:numId w:val="23"/>
        </w:numPr>
        <w:spacing w:line="276" w:lineRule="auto"/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t>Exupéry</w:t>
      </w:r>
    </w:p>
    <w:p w14:paraId="093FF3E5" w14:textId="5BEDADC9" w:rsidR="007D0690" w:rsidRPr="00780382" w:rsidRDefault="0073311C" w:rsidP="00695535">
      <w:pPr>
        <w:pStyle w:val="Odstavecseseznamem"/>
        <w:numPr>
          <w:ilvl w:val="2"/>
          <w:numId w:val="23"/>
        </w:numPr>
        <w:spacing w:line="276" w:lineRule="auto"/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t>Roland</w:t>
      </w:r>
    </w:p>
    <w:p w14:paraId="1B490912" w14:textId="0BB5170D" w:rsidR="0073311C" w:rsidRPr="00780382" w:rsidRDefault="007D0690" w:rsidP="007D0690">
      <w:pPr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br w:type="page"/>
      </w:r>
    </w:p>
    <w:p w14:paraId="2A9FA42C" w14:textId="77777777" w:rsidR="00784446" w:rsidRPr="00780382" w:rsidRDefault="00784446" w:rsidP="00784446">
      <w:pPr>
        <w:rPr>
          <w:rFonts w:ascii="Times New Roman" w:hAnsi="Times New Roman" w:cs="Times New Roman"/>
          <w:u w:val="single"/>
        </w:rPr>
      </w:pPr>
      <w:r w:rsidRPr="00780382">
        <w:rPr>
          <w:rFonts w:ascii="Times New Roman" w:hAnsi="Times New Roman" w:cs="Times New Roman"/>
          <w:u w:val="single"/>
        </w:rPr>
        <w:lastRenderedPageBreak/>
        <w:t>Světová literatura 20. století – tvorba s prvky sci-fi, proti totalitnímu režimu</w:t>
      </w:r>
    </w:p>
    <w:p w14:paraId="4969FAF5" w14:textId="77777777" w:rsidR="00784446" w:rsidRPr="00780382" w:rsidRDefault="00784446" w:rsidP="00EC2A21">
      <w:pPr>
        <w:pStyle w:val="Odstavecseseznamem"/>
        <w:numPr>
          <w:ilvl w:val="0"/>
          <w:numId w:val="26"/>
        </w:numPr>
        <w:spacing w:line="276" w:lineRule="auto"/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t>neskutečné světy, mimozemské civilizace, fiktivní vize budoucnosti a vědy, stinné stránky technického pokroku</w:t>
      </w:r>
    </w:p>
    <w:p w14:paraId="3EE60C90" w14:textId="352FF7D6" w:rsidR="00784446" w:rsidRPr="00780382" w:rsidRDefault="00784446" w:rsidP="007D0690">
      <w:pPr>
        <w:pStyle w:val="Odstavecseseznamem"/>
        <w:numPr>
          <w:ilvl w:val="0"/>
          <w:numId w:val="26"/>
        </w:numPr>
        <w:spacing w:line="276" w:lineRule="auto"/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t>otřesné vize totalitní společnosti, utopie (ideální svět) a anti utopie (svět, kde je všechno špatně)</w:t>
      </w:r>
    </w:p>
    <w:p w14:paraId="0B8744DD" w14:textId="1A12A560" w:rsidR="00EC2A21" w:rsidRPr="00780382" w:rsidRDefault="00EC2A21" w:rsidP="00EC2A21">
      <w:pPr>
        <w:pStyle w:val="Odstavecseseznamem"/>
        <w:numPr>
          <w:ilvl w:val="0"/>
          <w:numId w:val="26"/>
        </w:numPr>
        <w:spacing w:line="276" w:lineRule="auto"/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t>Autoři:</w:t>
      </w:r>
    </w:p>
    <w:p w14:paraId="5538E4DC" w14:textId="20638E73" w:rsidR="00EC2A21" w:rsidRPr="00780382" w:rsidRDefault="00B95BD5" w:rsidP="00EC2A21">
      <w:pPr>
        <w:pStyle w:val="Odstavecseseznamem"/>
        <w:numPr>
          <w:ilvl w:val="1"/>
          <w:numId w:val="26"/>
        </w:numPr>
        <w:spacing w:line="276" w:lineRule="auto"/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t xml:space="preserve">K. </w:t>
      </w:r>
      <w:r w:rsidR="00EC2A21" w:rsidRPr="00780382">
        <w:rPr>
          <w:rFonts w:ascii="Times New Roman" w:hAnsi="Times New Roman" w:cs="Times New Roman"/>
        </w:rPr>
        <w:t>Čapek</w:t>
      </w:r>
      <w:r w:rsidRPr="00780382">
        <w:rPr>
          <w:rFonts w:ascii="Times New Roman" w:hAnsi="Times New Roman" w:cs="Times New Roman"/>
        </w:rPr>
        <w:t xml:space="preserve"> – Bílá nemoc, RUR, Válka s mloky</w:t>
      </w:r>
    </w:p>
    <w:p w14:paraId="47CF7514" w14:textId="30D46B5F" w:rsidR="00B95BD5" w:rsidRPr="00780382" w:rsidRDefault="00B95BD5" w:rsidP="00EC2A21">
      <w:pPr>
        <w:pStyle w:val="Odstavecseseznamem"/>
        <w:numPr>
          <w:ilvl w:val="1"/>
          <w:numId w:val="26"/>
        </w:numPr>
        <w:spacing w:line="276" w:lineRule="auto"/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t>Orwell – Farma zvířat, 1984</w:t>
      </w:r>
    </w:p>
    <w:p w14:paraId="75980AE9" w14:textId="6BD0EAC8" w:rsidR="00B95BD5" w:rsidRPr="00780382" w:rsidRDefault="00B95BD5" w:rsidP="00EC2A21">
      <w:pPr>
        <w:pStyle w:val="Odstavecseseznamem"/>
        <w:numPr>
          <w:ilvl w:val="1"/>
          <w:numId w:val="26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780382">
        <w:rPr>
          <w:rFonts w:ascii="Times New Roman" w:hAnsi="Times New Roman" w:cs="Times New Roman"/>
        </w:rPr>
        <w:t>Bradbury</w:t>
      </w:r>
      <w:proofErr w:type="spellEnd"/>
      <w:r w:rsidRPr="00780382">
        <w:rPr>
          <w:rFonts w:ascii="Times New Roman" w:hAnsi="Times New Roman" w:cs="Times New Roman"/>
        </w:rPr>
        <w:t xml:space="preserve"> - 451</w:t>
      </w:r>
      <w:r w:rsidR="004641A4" w:rsidRPr="00780382">
        <w:rPr>
          <w:rFonts w:ascii="Times New Roman" w:hAnsi="Times New Roman" w:cs="Times New Roman"/>
        </w:rPr>
        <w:t>◦</w:t>
      </w:r>
      <w:r w:rsidR="00F11502" w:rsidRPr="00780382">
        <w:rPr>
          <w:rFonts w:ascii="Times New Roman" w:hAnsi="Times New Roman" w:cs="Times New Roman"/>
        </w:rPr>
        <w:t xml:space="preserve"> Fahrenheita</w:t>
      </w:r>
    </w:p>
    <w:p w14:paraId="50B1E64B" w14:textId="219ADCA5" w:rsidR="00F11502" w:rsidRPr="00780382" w:rsidRDefault="00F11502" w:rsidP="00EC2A21">
      <w:pPr>
        <w:pStyle w:val="Odstavecseseznamem"/>
        <w:numPr>
          <w:ilvl w:val="1"/>
          <w:numId w:val="26"/>
        </w:numPr>
        <w:spacing w:line="276" w:lineRule="auto"/>
        <w:rPr>
          <w:rFonts w:ascii="Times New Roman" w:hAnsi="Times New Roman" w:cs="Times New Roman"/>
        </w:rPr>
      </w:pPr>
      <w:proofErr w:type="spellStart"/>
      <w:r w:rsidRPr="00780382">
        <w:rPr>
          <w:rFonts w:ascii="Times New Roman" w:hAnsi="Times New Roman" w:cs="Times New Roman"/>
        </w:rPr>
        <w:t>Solženicyn</w:t>
      </w:r>
      <w:proofErr w:type="spellEnd"/>
      <w:r w:rsidRPr="00780382">
        <w:rPr>
          <w:rFonts w:ascii="Times New Roman" w:hAnsi="Times New Roman" w:cs="Times New Roman"/>
        </w:rPr>
        <w:t xml:space="preserve"> – Den Ivana </w:t>
      </w:r>
      <w:proofErr w:type="spellStart"/>
      <w:r w:rsidRPr="00780382">
        <w:rPr>
          <w:rFonts w:ascii="Times New Roman" w:hAnsi="Times New Roman" w:cs="Times New Roman"/>
        </w:rPr>
        <w:t>Děnisoviče</w:t>
      </w:r>
      <w:proofErr w:type="spellEnd"/>
    </w:p>
    <w:p w14:paraId="72604B64" w14:textId="6B72E223" w:rsidR="00086C06" w:rsidRPr="00780382" w:rsidRDefault="00086C06" w:rsidP="00EC2A21">
      <w:pPr>
        <w:pStyle w:val="Odstavecseseznamem"/>
        <w:numPr>
          <w:ilvl w:val="1"/>
          <w:numId w:val="26"/>
        </w:numPr>
        <w:spacing w:line="276" w:lineRule="auto"/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t>Viewegh – Báječná léta pod psa</w:t>
      </w:r>
    </w:p>
    <w:p w14:paraId="62B96283" w14:textId="6194AF2A" w:rsidR="00D94EC3" w:rsidRPr="00780382" w:rsidRDefault="00086C06" w:rsidP="00D94EC3">
      <w:pPr>
        <w:pStyle w:val="Odstavecseseznamem"/>
        <w:numPr>
          <w:ilvl w:val="1"/>
          <w:numId w:val="26"/>
        </w:numPr>
        <w:spacing w:line="276" w:lineRule="auto"/>
        <w:rPr>
          <w:rFonts w:ascii="Times New Roman" w:hAnsi="Times New Roman" w:cs="Times New Roman"/>
        </w:rPr>
      </w:pPr>
      <w:r w:rsidRPr="00780382">
        <w:rPr>
          <w:rFonts w:ascii="Times New Roman" w:hAnsi="Times New Roman" w:cs="Times New Roman"/>
        </w:rPr>
        <w:t>Šabach – Občanský průkaz</w:t>
      </w:r>
      <w:r w:rsidR="007D0690" w:rsidRPr="00780382">
        <w:rPr>
          <w:rFonts w:ascii="Times New Roman" w:hAnsi="Times New Roman" w:cs="Times New Roman"/>
        </w:rPr>
        <w:t>, Hovno hoří</w:t>
      </w:r>
    </w:p>
    <w:p w14:paraId="16474A06" w14:textId="77777777" w:rsidR="00521396" w:rsidRPr="00780382" w:rsidRDefault="00521396" w:rsidP="00521396">
      <w:pPr>
        <w:rPr>
          <w:rFonts w:ascii="Times New Roman" w:hAnsi="Times New Roman" w:cs="Times New Roman"/>
        </w:rPr>
      </w:pPr>
    </w:p>
    <w:p w14:paraId="47EF7776" w14:textId="77777777" w:rsidR="00635D3A" w:rsidRPr="00780382" w:rsidRDefault="00635D3A" w:rsidP="00635D3A">
      <w:pPr>
        <w:rPr>
          <w:rFonts w:ascii="Times New Roman" w:hAnsi="Times New Roman" w:cs="Times New Roman"/>
          <w:lang w:val="en-US"/>
        </w:rPr>
      </w:pPr>
    </w:p>
    <w:sectPr w:rsidR="00635D3A" w:rsidRPr="0078038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0A1F"/>
    <w:multiLevelType w:val="hybridMultilevel"/>
    <w:tmpl w:val="02BEA8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5E30AE"/>
    <w:multiLevelType w:val="hybridMultilevel"/>
    <w:tmpl w:val="80DC0B3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6E2D77"/>
    <w:multiLevelType w:val="hybridMultilevel"/>
    <w:tmpl w:val="1968E9F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ED4B67"/>
    <w:multiLevelType w:val="hybridMultilevel"/>
    <w:tmpl w:val="EFE6D6D6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 w15:restartNumberingAfterBreak="0">
    <w:nsid w:val="09552C54"/>
    <w:multiLevelType w:val="hybridMultilevel"/>
    <w:tmpl w:val="40F8C296"/>
    <w:lvl w:ilvl="0" w:tplc="0405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955809"/>
    <w:multiLevelType w:val="hybridMultilevel"/>
    <w:tmpl w:val="3CB44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D84AE6"/>
    <w:multiLevelType w:val="hybridMultilevel"/>
    <w:tmpl w:val="2824560E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500649E"/>
    <w:multiLevelType w:val="hybridMultilevel"/>
    <w:tmpl w:val="872E56F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531193"/>
    <w:multiLevelType w:val="hybridMultilevel"/>
    <w:tmpl w:val="E1AE69A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BE5FB8"/>
    <w:multiLevelType w:val="hybridMultilevel"/>
    <w:tmpl w:val="D02E2E7E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0" w15:restartNumberingAfterBreak="0">
    <w:nsid w:val="217F38BA"/>
    <w:multiLevelType w:val="hybridMultilevel"/>
    <w:tmpl w:val="0B5C0734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21CA038D"/>
    <w:multiLevelType w:val="hybridMultilevel"/>
    <w:tmpl w:val="D38E64FA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" w15:restartNumberingAfterBreak="0">
    <w:nsid w:val="3FF72DEE"/>
    <w:multiLevelType w:val="hybridMultilevel"/>
    <w:tmpl w:val="5AE0C624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40A7FAC"/>
    <w:multiLevelType w:val="hybridMultilevel"/>
    <w:tmpl w:val="978AFF0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7C3B04"/>
    <w:multiLevelType w:val="hybridMultilevel"/>
    <w:tmpl w:val="AA32E682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B582D9F"/>
    <w:multiLevelType w:val="hybridMultilevel"/>
    <w:tmpl w:val="B350AC02"/>
    <w:lvl w:ilvl="0" w:tplc="0405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24905DD"/>
    <w:multiLevelType w:val="hybridMultilevel"/>
    <w:tmpl w:val="208AA04A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7" w15:restartNumberingAfterBreak="0">
    <w:nsid w:val="5B620A27"/>
    <w:multiLevelType w:val="hybridMultilevel"/>
    <w:tmpl w:val="4BE891C2"/>
    <w:lvl w:ilvl="0" w:tplc="0405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50003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50005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5000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50003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50005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5000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50003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50005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18" w15:restartNumberingAfterBreak="0">
    <w:nsid w:val="5D401A9E"/>
    <w:multiLevelType w:val="hybridMultilevel"/>
    <w:tmpl w:val="B9F6958C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60766879"/>
    <w:multiLevelType w:val="hybridMultilevel"/>
    <w:tmpl w:val="92D4740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DFB1457"/>
    <w:multiLevelType w:val="hybridMultilevel"/>
    <w:tmpl w:val="20002A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FF978A9"/>
    <w:multiLevelType w:val="hybridMultilevel"/>
    <w:tmpl w:val="6C50A216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788C619D"/>
    <w:multiLevelType w:val="hybridMultilevel"/>
    <w:tmpl w:val="32F4275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8B9232F"/>
    <w:multiLevelType w:val="hybridMultilevel"/>
    <w:tmpl w:val="E6606C0C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9B67B8F"/>
    <w:multiLevelType w:val="hybridMultilevel"/>
    <w:tmpl w:val="0C240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38173C"/>
    <w:multiLevelType w:val="hybridMultilevel"/>
    <w:tmpl w:val="1FE64304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383557425">
    <w:abstractNumId w:val="4"/>
  </w:num>
  <w:num w:numId="2" w16cid:durableId="848059044">
    <w:abstractNumId w:val="8"/>
  </w:num>
  <w:num w:numId="3" w16cid:durableId="2146508646">
    <w:abstractNumId w:val="0"/>
  </w:num>
  <w:num w:numId="4" w16cid:durableId="1179197415">
    <w:abstractNumId w:val="12"/>
  </w:num>
  <w:num w:numId="5" w16cid:durableId="895432030">
    <w:abstractNumId w:val="7"/>
  </w:num>
  <w:num w:numId="6" w16cid:durableId="1588883115">
    <w:abstractNumId w:val="15"/>
  </w:num>
  <w:num w:numId="7" w16cid:durableId="1285162496">
    <w:abstractNumId w:val="13"/>
  </w:num>
  <w:num w:numId="8" w16cid:durableId="1003052166">
    <w:abstractNumId w:val="14"/>
  </w:num>
  <w:num w:numId="9" w16cid:durableId="1983190127">
    <w:abstractNumId w:val="2"/>
  </w:num>
  <w:num w:numId="10" w16cid:durableId="926619515">
    <w:abstractNumId w:val="1"/>
  </w:num>
  <w:num w:numId="11" w16cid:durableId="1319843379">
    <w:abstractNumId w:val="23"/>
  </w:num>
  <w:num w:numId="12" w16cid:durableId="345714209">
    <w:abstractNumId w:val="18"/>
  </w:num>
  <w:num w:numId="13" w16cid:durableId="394740652">
    <w:abstractNumId w:val="20"/>
  </w:num>
  <w:num w:numId="14" w16cid:durableId="1187989328">
    <w:abstractNumId w:val="3"/>
  </w:num>
  <w:num w:numId="15" w16cid:durableId="1216821582">
    <w:abstractNumId w:val="9"/>
  </w:num>
  <w:num w:numId="16" w16cid:durableId="861864602">
    <w:abstractNumId w:val="21"/>
  </w:num>
  <w:num w:numId="17" w16cid:durableId="1652129540">
    <w:abstractNumId w:val="10"/>
  </w:num>
  <w:num w:numId="18" w16cid:durableId="1479372713">
    <w:abstractNumId w:val="22"/>
  </w:num>
  <w:num w:numId="19" w16cid:durableId="239215975">
    <w:abstractNumId w:val="6"/>
  </w:num>
  <w:num w:numId="20" w16cid:durableId="499777892">
    <w:abstractNumId w:val="25"/>
  </w:num>
  <w:num w:numId="21" w16cid:durableId="1497841983">
    <w:abstractNumId w:val="16"/>
  </w:num>
  <w:num w:numId="22" w16cid:durableId="679432287">
    <w:abstractNumId w:val="11"/>
  </w:num>
  <w:num w:numId="23" w16cid:durableId="566695796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1440641474">
    <w:abstractNumId w:val="19"/>
  </w:num>
  <w:num w:numId="25" w16cid:durableId="1458571344">
    <w:abstractNumId w:val="1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3230942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5CCF"/>
    <w:rsid w:val="00072B0B"/>
    <w:rsid w:val="00086C06"/>
    <w:rsid w:val="000B0D55"/>
    <w:rsid w:val="000D2174"/>
    <w:rsid w:val="000E7361"/>
    <w:rsid w:val="000F29D5"/>
    <w:rsid w:val="00126CDF"/>
    <w:rsid w:val="00191D2F"/>
    <w:rsid w:val="001A318F"/>
    <w:rsid w:val="00223D6D"/>
    <w:rsid w:val="00254420"/>
    <w:rsid w:val="00261DDB"/>
    <w:rsid w:val="002D30C1"/>
    <w:rsid w:val="002F60FC"/>
    <w:rsid w:val="0038269E"/>
    <w:rsid w:val="003D0CF2"/>
    <w:rsid w:val="003F278A"/>
    <w:rsid w:val="00446226"/>
    <w:rsid w:val="0044769A"/>
    <w:rsid w:val="004641A4"/>
    <w:rsid w:val="00475B59"/>
    <w:rsid w:val="004A3526"/>
    <w:rsid w:val="004B3410"/>
    <w:rsid w:val="004D26AE"/>
    <w:rsid w:val="00521396"/>
    <w:rsid w:val="00541E4A"/>
    <w:rsid w:val="00580376"/>
    <w:rsid w:val="00585770"/>
    <w:rsid w:val="00587982"/>
    <w:rsid w:val="005C41B1"/>
    <w:rsid w:val="005C6562"/>
    <w:rsid w:val="006005D8"/>
    <w:rsid w:val="00617F98"/>
    <w:rsid w:val="00635D3A"/>
    <w:rsid w:val="00695535"/>
    <w:rsid w:val="006D2EA1"/>
    <w:rsid w:val="006F0615"/>
    <w:rsid w:val="0073311C"/>
    <w:rsid w:val="00751C49"/>
    <w:rsid w:val="00780382"/>
    <w:rsid w:val="00781820"/>
    <w:rsid w:val="00784446"/>
    <w:rsid w:val="00784504"/>
    <w:rsid w:val="00791937"/>
    <w:rsid w:val="007D0690"/>
    <w:rsid w:val="007D51F9"/>
    <w:rsid w:val="0085231C"/>
    <w:rsid w:val="00880210"/>
    <w:rsid w:val="008933C2"/>
    <w:rsid w:val="008B5F15"/>
    <w:rsid w:val="008C4161"/>
    <w:rsid w:val="008D0175"/>
    <w:rsid w:val="008D51BD"/>
    <w:rsid w:val="008F2C68"/>
    <w:rsid w:val="009C4840"/>
    <w:rsid w:val="009D08F9"/>
    <w:rsid w:val="009E0B90"/>
    <w:rsid w:val="00A13A2C"/>
    <w:rsid w:val="00A605A5"/>
    <w:rsid w:val="00A94D7A"/>
    <w:rsid w:val="00AB5CCF"/>
    <w:rsid w:val="00AC7DB2"/>
    <w:rsid w:val="00AE775A"/>
    <w:rsid w:val="00AF44E9"/>
    <w:rsid w:val="00B8171A"/>
    <w:rsid w:val="00B95BD5"/>
    <w:rsid w:val="00BF1883"/>
    <w:rsid w:val="00C405D6"/>
    <w:rsid w:val="00C45C02"/>
    <w:rsid w:val="00D0280B"/>
    <w:rsid w:val="00D71A4F"/>
    <w:rsid w:val="00D8362C"/>
    <w:rsid w:val="00D92830"/>
    <w:rsid w:val="00D94EC3"/>
    <w:rsid w:val="00DE2E1D"/>
    <w:rsid w:val="00DE6BCE"/>
    <w:rsid w:val="00DF03FF"/>
    <w:rsid w:val="00DF5B64"/>
    <w:rsid w:val="00E06EF7"/>
    <w:rsid w:val="00E56EF4"/>
    <w:rsid w:val="00EA4792"/>
    <w:rsid w:val="00EC2A21"/>
    <w:rsid w:val="00ED16C5"/>
    <w:rsid w:val="00EE37D8"/>
    <w:rsid w:val="00EF4009"/>
    <w:rsid w:val="00F11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30467"/>
  <w15:docId w15:val="{1E7F33BD-5CA5-41A5-B86D-FB781DE49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072B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072B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072B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072B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072B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072B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072B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072B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072B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1Char">
    <w:name w:val="Nadpis 1 Char"/>
    <w:basedOn w:val="Standardnpsmoodstavce"/>
    <w:link w:val="Nadpis1"/>
    <w:uiPriority w:val="9"/>
    <w:rsid w:val="00072B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Standardnpsmoodstavce"/>
    <w:link w:val="Nadpis2"/>
    <w:uiPriority w:val="9"/>
    <w:rsid w:val="00072B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Standardnpsmoodstavce"/>
    <w:link w:val="Nadpis3"/>
    <w:uiPriority w:val="9"/>
    <w:rsid w:val="00072B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Standardnpsmoodstavce"/>
    <w:link w:val="Nadpis4"/>
    <w:uiPriority w:val="9"/>
    <w:rsid w:val="00072B0B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072B0B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072B0B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072B0B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072B0B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072B0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072B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evChar">
    <w:name w:val="Název Char"/>
    <w:basedOn w:val="Standardnpsmoodstavce"/>
    <w:link w:val="Nzev"/>
    <w:uiPriority w:val="10"/>
    <w:rsid w:val="00072B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072B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dpisChar">
    <w:name w:val="Podnadpis Char"/>
    <w:basedOn w:val="Standardnpsmoodstavce"/>
    <w:link w:val="Podnadpis"/>
    <w:uiPriority w:val="11"/>
    <w:rsid w:val="00072B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072B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Char">
    <w:name w:val="Citát Char"/>
    <w:basedOn w:val="Standardnpsmoodstavce"/>
    <w:link w:val="Citt"/>
    <w:uiPriority w:val="29"/>
    <w:rsid w:val="00072B0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072B0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072B0B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072B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072B0B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072B0B"/>
    <w:rPr>
      <w:b/>
      <w:bCs/>
      <w:smallCaps/>
      <w:color w:val="0F4761" w:themeColor="accent1" w:themeShade="BF"/>
      <w:spacing w:val="5"/>
    </w:rPr>
  </w:style>
  <w:style w:type="character" w:styleId="Odkaznakoment">
    <w:name w:val="annotation reference"/>
    <w:basedOn w:val="Standardnpsmoodstavce"/>
    <w:uiPriority w:val="99"/>
    <w:semiHidden/>
    <w:unhideWhenUsed/>
    <w:rsid w:val="006F0615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unhideWhenUsed/>
    <w:rsid w:val="006F0615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rsid w:val="006F0615"/>
    <w:rPr>
      <w:sz w:val="20"/>
      <w:szCs w:val="20"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6F0615"/>
    <w:rPr>
      <w:b/>
      <w:bCs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6F061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rabinaa\Downloads\Charakteristika%20um&#283;leck&#233;ho%20textu.dotx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84dd0a2-da34-4871-bd8a-9b9efd768eab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7622CDE27B3B54191A1144E1855EF8E" ma:contentTypeVersion="16" ma:contentTypeDescription="Vytvoří nový dokument" ma:contentTypeScope="" ma:versionID="04562b200036d6976ac15dcf1f84705b">
  <xsd:schema xmlns:xsd="http://www.w3.org/2001/XMLSchema" xmlns:xs="http://www.w3.org/2001/XMLSchema" xmlns:p="http://schemas.microsoft.com/office/2006/metadata/properties" xmlns:ns3="e84dd0a2-da34-4871-bd8a-9b9efd768eab" xmlns:ns4="3278cc48-1f91-42ab-83da-e846b431c1ac" targetNamespace="http://schemas.microsoft.com/office/2006/metadata/properties" ma:root="true" ma:fieldsID="ba4d7c4fa7857097993c4bf103f491f1" ns3:_="" ns4:_="">
    <xsd:import namespace="e84dd0a2-da34-4871-bd8a-9b9efd768eab"/>
    <xsd:import namespace="3278cc48-1f91-42ab-83da-e846b431c1ac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GenerationTime" minOccurs="0"/>
                <xsd:element ref="ns3:MediaServiceEventHashCode" minOccurs="0"/>
                <xsd:element ref="ns3:MediaServiceAutoTags" minOccurs="0"/>
                <xsd:element ref="ns3:MediaServiceSystemTags" minOccurs="0"/>
                <xsd:element ref="ns3:MediaServiceOCR" minOccurs="0"/>
                <xsd:element ref="ns3:MediaLengthInSeconds" minOccurs="0"/>
                <xsd:element ref="ns3:MediaServiceSearchProperties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4dd0a2-da34-4871-bd8a-9b9efd768eab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SystemTags" ma:index="15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78cc48-1f91-42ab-83da-e846b431c1ac" elementFormDefault="qualified">
    <xsd:import namespace="http://schemas.microsoft.com/office/2006/documentManagement/types"/>
    <xsd:import namespace="http://schemas.microsoft.com/office/infopath/2007/PartnerControls"/>
    <xsd:element name="SharedWithUsers" ma:index="2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2" nillable="true" ma:displayName="Hodnota hash upozornění na sdílení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D73C381-41C2-454C-99A2-58AE6DB59CD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C6B6A1C-C5AD-4FCD-A8F7-EF57E92998D5}">
  <ds:schemaRefs>
    <ds:schemaRef ds:uri="http://schemas.microsoft.com/office/2006/metadata/properties"/>
    <ds:schemaRef ds:uri="http://schemas.microsoft.com/office/infopath/2007/PartnerControls"/>
    <ds:schemaRef ds:uri="e84dd0a2-da34-4871-bd8a-9b9efd768eab"/>
  </ds:schemaRefs>
</ds:datastoreItem>
</file>

<file path=customXml/itemProps3.xml><?xml version="1.0" encoding="utf-8"?>
<ds:datastoreItem xmlns:ds="http://schemas.openxmlformats.org/officeDocument/2006/customXml" ds:itemID="{E2B9538D-DE86-49D7-B8A4-59821595DC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84dd0a2-da34-4871-bd8a-9b9efd768eab"/>
    <ds:schemaRef ds:uri="3278cc48-1f91-42ab-83da-e846b431c1a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Charakteristika uměleckého textu.dotx</Template>
  <TotalTime>37</TotalTime>
  <Pages>4</Pages>
  <Words>570</Words>
  <Characters>3250</Characters>
  <Application>Microsoft Office Word</Application>
  <DocSecurity>0</DocSecurity>
  <Lines>27</Lines>
  <Paragraphs>7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drabinaa</dc:creator>
  <cp:keywords/>
  <dc:description/>
  <cp:lastModifiedBy>23 drabina adam</cp:lastModifiedBy>
  <cp:revision>60</cp:revision>
  <dcterms:created xsi:type="dcterms:W3CDTF">2026-04-27T19:47:00Z</dcterms:created>
  <dcterms:modified xsi:type="dcterms:W3CDTF">2026-04-27T20:33:00Z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0x01010077622CDE27B3B54191A1144E1855EF8E</vt:lpwstr>
  </property>
</Properties>
</file>