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71A4F" w:rsidP="000D1395" w:rsidRDefault="00072B0B" w14:paraId="06D169AB" w14:textId="67D03349">
      <w:pPr>
        <w:pStyle w:val="Nadpis1"/>
        <w:spacing w:line="240" w:lineRule="auto"/>
      </w:pPr>
      <w:r w:rsidRPr="00475B59">
        <w:t xml:space="preserve">Charakteristika uměleckého </w:t>
      </w:r>
      <w:r w:rsidRPr="00475B59" w:rsidR="00617A63">
        <w:t>textu</w:t>
      </w:r>
      <w:r w:rsidR="00617A63">
        <w:t xml:space="preserve"> – Karel</w:t>
      </w:r>
      <w:r w:rsidRPr="005E247B" w:rsidR="005E247B">
        <w:t xml:space="preserve"> Hynek </w:t>
      </w:r>
      <w:r w:rsidRPr="005E247B" w:rsidR="006A7DF4">
        <w:t>Mácha – Máj</w:t>
      </w:r>
    </w:p>
    <w:p w:rsidR="00E06EF7" w:rsidP="000D1395" w:rsidRDefault="00D8362C" w14:paraId="2ACF724E" w14:textId="77777777">
      <w:pPr>
        <w:pStyle w:val="Nadpis2"/>
        <w:spacing w:line="240" w:lineRule="auto"/>
      </w:pPr>
      <w:r>
        <w:t>Analýza uměleckého textu</w:t>
      </w:r>
    </w:p>
    <w:p w:rsidR="00521396" w:rsidP="000D1395" w:rsidRDefault="00521396" w14:paraId="7360E21D" w14:textId="77777777">
      <w:pPr>
        <w:pStyle w:val="Nadpis3"/>
        <w:numPr>
          <w:ilvl w:val="0"/>
          <w:numId w:val="1"/>
        </w:numPr>
        <w:spacing w:line="240" w:lineRule="auto"/>
      </w:pPr>
      <w:r>
        <w:t>Část</w:t>
      </w:r>
    </w:p>
    <w:p w:rsidR="004A3526" w:rsidP="000D1395" w:rsidRDefault="00AF44E9" w14:paraId="66CF732F" w14:textId="77777777">
      <w:pPr>
        <w:pStyle w:val="Nadpis4"/>
        <w:numPr>
          <w:ilvl w:val="0"/>
          <w:numId w:val="7"/>
        </w:numPr>
        <w:spacing w:line="240" w:lineRule="auto"/>
      </w:pPr>
      <w:r>
        <w:t>Děj</w:t>
      </w:r>
    </w:p>
    <w:p w:rsidRPr="00D067E5" w:rsidR="003D552F" w:rsidP="000D1395" w:rsidRDefault="003D552F" w14:paraId="49FACC95" w14:textId="510C692F">
      <w:pPr>
        <w:spacing w:line="240" w:lineRule="auto"/>
        <w:rPr>
          <w:u w:val="single"/>
        </w:rPr>
      </w:pPr>
      <w:r w:rsidRPr="00D067E5">
        <w:rPr>
          <w:u w:val="single"/>
        </w:rPr>
        <w:t>1.</w:t>
      </w:r>
      <w:r w:rsidRPr="00D067E5" w:rsidR="00D067E5">
        <w:rPr>
          <w:u w:val="single"/>
        </w:rPr>
        <w:t xml:space="preserve"> zpěv</w:t>
      </w:r>
    </w:p>
    <w:p w:rsidR="00D067E5" w:rsidP="000D1395" w:rsidRDefault="00D067E5" w14:paraId="07CA5017" w14:textId="7A427E44">
      <w:pPr>
        <w:pStyle w:val="Odstavecseseznamem"/>
        <w:numPr>
          <w:ilvl w:val="0"/>
          <w:numId w:val="18"/>
        </w:numPr>
        <w:spacing w:line="240" w:lineRule="auto"/>
      </w:pPr>
      <w:r w:rsidRPr="00D067E5">
        <w:t>Báseň začíná oslavou máje, popisem krásné, májové přírody. Jarmila čeká na svého milého u břehu jezera. Místo něj však připlouvá jeho přítel se zprávou, že Vilém má být druhého dne popraven za vraždu Jarmiliny svůdce. Jarmila skočí do jezera a utopí se.</w:t>
      </w:r>
    </w:p>
    <w:p w:rsidR="00D067E5" w:rsidP="000D1395" w:rsidRDefault="004C64EA" w14:paraId="4A7FD6AF" w14:textId="3BFD5BA7">
      <w:pPr>
        <w:spacing w:line="240" w:lineRule="auto"/>
        <w:rPr>
          <w:u w:val="single"/>
        </w:rPr>
      </w:pPr>
      <w:r w:rsidRPr="00080FDE">
        <w:rPr>
          <w:u w:val="single"/>
        </w:rPr>
        <w:t xml:space="preserve">2. </w:t>
      </w:r>
      <w:r w:rsidRPr="00080FDE" w:rsidR="00080FDE">
        <w:rPr>
          <w:u w:val="single"/>
        </w:rPr>
        <w:t>zpěv</w:t>
      </w:r>
    </w:p>
    <w:p w:rsidRPr="00D26296" w:rsidR="00D26296" w:rsidP="000D1395" w:rsidRDefault="00D26296" w14:paraId="6E1C0AE3" w14:textId="2FDFB211">
      <w:pPr>
        <w:pStyle w:val="Odstavecseseznamem"/>
        <w:numPr>
          <w:ilvl w:val="0"/>
          <w:numId w:val="18"/>
        </w:numPr>
        <w:spacing w:line="240" w:lineRule="auto"/>
      </w:pPr>
      <w:r w:rsidRPr="00D26296">
        <w:t>Vilém ve vězení přemýšlí, přesvědčuje se, že není vinen. Dozvídá se, že zabil svého otce, který ho kdysi vyhodil z domu a kvůli němu se stal vůdcem loupežníků. Počítá padající kapky, jako</w:t>
      </w:r>
      <w:r>
        <w:t xml:space="preserve"> </w:t>
      </w:r>
      <w:r w:rsidRPr="00D26296">
        <w:t>by měřil čas.</w:t>
      </w:r>
    </w:p>
    <w:p w:rsidR="00080FDE" w:rsidP="000D1395" w:rsidRDefault="00080FDE" w14:paraId="234F339D" w14:textId="0165DBCA">
      <w:pPr>
        <w:spacing w:line="240" w:lineRule="auto"/>
        <w:rPr>
          <w:u w:val="single"/>
        </w:rPr>
      </w:pPr>
      <w:r>
        <w:rPr>
          <w:u w:val="single"/>
        </w:rPr>
        <w:t>I. Intermezzo</w:t>
      </w:r>
    </w:p>
    <w:p w:rsidRPr="00D26296" w:rsidR="00D26296" w:rsidP="000D1395" w:rsidRDefault="00D26296" w14:paraId="41D0D267" w14:textId="026C37FB">
      <w:pPr>
        <w:pStyle w:val="Odstavecseseznamem"/>
        <w:numPr>
          <w:ilvl w:val="0"/>
          <w:numId w:val="18"/>
        </w:numPr>
        <w:spacing w:line="240" w:lineRule="auto"/>
      </w:pPr>
      <w:r w:rsidRPr="00D26296">
        <w:t>Na popravišti čeká sbor duchů na Viléma.</w:t>
      </w:r>
    </w:p>
    <w:p w:rsidR="00080FDE" w:rsidP="000D1395" w:rsidRDefault="00080FDE" w14:paraId="0AD49983" w14:textId="299D8BB6">
      <w:pPr>
        <w:spacing w:line="240" w:lineRule="auto"/>
        <w:rPr>
          <w:u w:val="single"/>
        </w:rPr>
      </w:pPr>
      <w:r>
        <w:rPr>
          <w:u w:val="single"/>
        </w:rPr>
        <w:t>3. zpěv</w:t>
      </w:r>
    </w:p>
    <w:p w:rsidRPr="00D26296" w:rsidR="00D26296" w:rsidP="000D1395" w:rsidRDefault="00617A63" w14:paraId="7E6335E9" w14:textId="4EA2A005">
      <w:pPr>
        <w:pStyle w:val="Odstavecseseznamem"/>
        <w:numPr>
          <w:ilvl w:val="0"/>
          <w:numId w:val="18"/>
        </w:numPr>
        <w:spacing w:line="240" w:lineRule="auto"/>
      </w:pPr>
      <w:r w:rsidRPr="00617A63">
        <w:t>Vilém se loučí s přírodou, kterou už nikdy neuvidí. Obává se, co bude po smrti. (Už nic.) Davy lidí vybíhají na louku, aby si ho prohlédli. Vilém je popraven a jeho tělo je vpleteno do kola.</w:t>
      </w:r>
    </w:p>
    <w:p w:rsidR="00080FDE" w:rsidP="000D1395" w:rsidRDefault="00080FDE" w14:paraId="1E5F724D" w14:textId="62D9CE5F">
      <w:pPr>
        <w:spacing w:line="240" w:lineRule="auto"/>
        <w:rPr>
          <w:u w:val="single"/>
        </w:rPr>
      </w:pPr>
      <w:r>
        <w:rPr>
          <w:u w:val="single"/>
        </w:rPr>
        <w:t>II. Intermezzo</w:t>
      </w:r>
    </w:p>
    <w:p w:rsidR="00617A63" w:rsidP="000D1395" w:rsidRDefault="00617A63" w14:paraId="12C4EEC4" w14:textId="64444CDF">
      <w:pPr>
        <w:pStyle w:val="Odstavecseseznamem"/>
        <w:numPr>
          <w:ilvl w:val="0"/>
          <w:numId w:val="18"/>
        </w:numPr>
        <w:spacing w:line="240" w:lineRule="auto"/>
      </w:pPr>
      <w:r w:rsidRPr="00617A63">
        <w:t>Vilémovo spolu-loupežníci sedí kolem ohně, mlčí. Jsou nešťastní ze ztráty svého vůdce.</w:t>
      </w:r>
    </w:p>
    <w:p w:rsidRPr="00617A63" w:rsidR="00617A63" w:rsidP="000D1395" w:rsidRDefault="00617A63" w14:paraId="52FB3A55" w14:textId="77777777">
      <w:pPr>
        <w:spacing w:line="240" w:lineRule="auto"/>
      </w:pPr>
    </w:p>
    <w:p w:rsidR="00080FDE" w:rsidP="000D1395" w:rsidRDefault="00211D61" w14:paraId="1584A7EA" w14:textId="141BAFE2">
      <w:pPr>
        <w:spacing w:line="240" w:lineRule="auto"/>
        <w:rPr>
          <w:u w:val="single"/>
        </w:rPr>
      </w:pPr>
      <w:r>
        <w:rPr>
          <w:u w:val="single"/>
        </w:rPr>
        <w:t>4. zpěv</w:t>
      </w:r>
    </w:p>
    <w:p w:rsidRPr="00617A63" w:rsidR="00617A63" w:rsidP="000D1395" w:rsidRDefault="0080392E" w14:paraId="24FDC6BA" w14:textId="2267DAD6">
      <w:pPr>
        <w:pStyle w:val="Odstavecseseznamem"/>
        <w:numPr>
          <w:ilvl w:val="0"/>
          <w:numId w:val="18"/>
        </w:numPr>
        <w:spacing w:line="240" w:lineRule="auto"/>
      </w:pPr>
      <w:r w:rsidRPr="0080392E">
        <w:t>Do vesnice se vrací sám autor po sedmi letech poslední den v roce. V hospodě se dovídá příběh Viléma Jarmily. Opět se vrací prvního máje ke kolu. Děj končí ztotožněním se Máchy s dějem (er-forma =&gt; ich-forma) zvoláním „Hynku! Viléme! Jarmilo!“.</w:t>
      </w:r>
    </w:p>
    <w:p w:rsidR="004A3526" w:rsidP="000D1395" w:rsidRDefault="000E7361" w14:paraId="3F82CDA2" w14:textId="77777777">
      <w:pPr>
        <w:pStyle w:val="Nadpis4"/>
        <w:numPr>
          <w:ilvl w:val="0"/>
          <w:numId w:val="7"/>
        </w:numPr>
        <w:spacing w:line="240" w:lineRule="auto"/>
      </w:pPr>
      <w:r>
        <w:t>Téma a motiv</w:t>
      </w:r>
    </w:p>
    <w:p w:rsidR="007A46FF" w:rsidP="000D1395" w:rsidRDefault="007A46FF" w14:paraId="2DD2E1D0" w14:textId="332D26C9">
      <w:pPr>
        <w:pStyle w:val="Odstavecseseznamem"/>
        <w:numPr>
          <w:ilvl w:val="0"/>
          <w:numId w:val="14"/>
        </w:numPr>
        <w:spacing w:line="240" w:lineRule="auto"/>
      </w:pPr>
      <w:r>
        <w:t>Téma:</w:t>
      </w:r>
      <w:r w:rsidR="00A6065C">
        <w:t xml:space="preserve"> tragická láska</w:t>
      </w:r>
    </w:p>
    <w:p w:rsidRPr="007A46FF" w:rsidR="007A46FF" w:rsidP="000D1395" w:rsidRDefault="007A46FF" w14:paraId="5AF4E097" w14:textId="07E6F876">
      <w:pPr>
        <w:pStyle w:val="Odstavecseseznamem"/>
        <w:numPr>
          <w:ilvl w:val="0"/>
          <w:numId w:val="14"/>
        </w:numPr>
        <w:spacing w:line="240" w:lineRule="auto"/>
      </w:pPr>
      <w:r>
        <w:t xml:space="preserve">Motiv: smutek, </w:t>
      </w:r>
      <w:r w:rsidR="00551AEA">
        <w:t>smrt, příroda</w:t>
      </w:r>
    </w:p>
    <w:p w:rsidR="000E7361" w:rsidP="000D1395" w:rsidRDefault="000E7361" w14:paraId="1817877C" w14:textId="77777777">
      <w:pPr>
        <w:pStyle w:val="Nadpis4"/>
        <w:numPr>
          <w:ilvl w:val="0"/>
          <w:numId w:val="7"/>
        </w:numPr>
        <w:spacing w:line="240" w:lineRule="auto"/>
      </w:pPr>
      <w:r>
        <w:t>Časoprostor</w:t>
      </w:r>
    </w:p>
    <w:p w:rsidR="000E2891" w:rsidP="000D1395" w:rsidRDefault="000E2891" w14:paraId="4D20B191" w14:textId="0AFF3D0B">
      <w:pPr>
        <w:pStyle w:val="Odstavecseseznamem"/>
        <w:numPr>
          <w:ilvl w:val="0"/>
          <w:numId w:val="19"/>
        </w:numPr>
        <w:spacing w:line="240" w:lineRule="auto"/>
      </w:pPr>
      <w:r w:rsidRPr="000E2891">
        <w:t>Děj se odehrává v květnu, což je symbolický měsíc lásky a přírody</w:t>
      </w:r>
    </w:p>
    <w:p w:rsidR="00F40E3B" w:rsidP="000D1395" w:rsidRDefault="000A52F7" w14:paraId="3A528E6F" w14:textId="55D98FB0">
      <w:pPr>
        <w:pStyle w:val="Odstavecseseznamem"/>
        <w:numPr>
          <w:ilvl w:val="0"/>
          <w:numId w:val="19"/>
        </w:numPr>
        <w:spacing w:line="240" w:lineRule="auto"/>
      </w:pPr>
      <w:r>
        <w:t>V prostředí Bezdězu a Máchova jezera ve 2.</w:t>
      </w:r>
      <w:r w:rsidR="00572549">
        <w:t xml:space="preserve"> </w:t>
      </w:r>
      <w:r>
        <w:t>pol</w:t>
      </w:r>
      <w:r w:rsidR="00572549">
        <w:t>.</w:t>
      </w:r>
      <w:r>
        <w:t xml:space="preserve"> </w:t>
      </w:r>
      <w:r w:rsidR="00572549">
        <w:t>18. stol.</w:t>
      </w:r>
    </w:p>
    <w:p w:rsidR="000E7361" w:rsidP="000D1395" w:rsidRDefault="000E7361" w14:paraId="59B56C66" w14:textId="77777777">
      <w:pPr>
        <w:pStyle w:val="Nadpis4"/>
        <w:numPr>
          <w:ilvl w:val="0"/>
          <w:numId w:val="7"/>
        </w:numPr>
        <w:spacing w:line="240" w:lineRule="auto"/>
      </w:pPr>
      <w:r>
        <w:t>Kompoziční výstavba</w:t>
      </w:r>
    </w:p>
    <w:p w:rsidR="00EE2E34" w:rsidP="000D1395" w:rsidRDefault="00EE2E34" w14:paraId="42DE65D5" w14:textId="2192737E">
      <w:pPr>
        <w:pStyle w:val="Odstavecseseznamem"/>
        <w:numPr>
          <w:ilvl w:val="0"/>
          <w:numId w:val="15"/>
        </w:numPr>
        <w:spacing w:line="240" w:lineRule="auto"/>
      </w:pPr>
      <w:r>
        <w:t>Chronologická</w:t>
      </w:r>
    </w:p>
    <w:p w:rsidR="00A5421B" w:rsidP="000D1395" w:rsidRDefault="004A055D" w14:paraId="4A0E658C" w14:textId="7701DB99">
      <w:pPr>
        <w:pStyle w:val="Odstavecseseznamem"/>
        <w:numPr>
          <w:ilvl w:val="0"/>
          <w:numId w:val="15"/>
        </w:numPr>
        <w:spacing w:line="240" w:lineRule="auto"/>
      </w:pPr>
      <w:r>
        <w:t>4 zpěvy, 2 intermezza</w:t>
      </w:r>
    </w:p>
    <w:p w:rsidR="000E7361" w:rsidP="000D1395" w:rsidRDefault="006005D8" w14:paraId="200C626B" w14:textId="77777777">
      <w:pPr>
        <w:pStyle w:val="Nadpis4"/>
        <w:numPr>
          <w:ilvl w:val="0"/>
          <w:numId w:val="7"/>
        </w:numPr>
        <w:spacing w:line="240" w:lineRule="auto"/>
      </w:pPr>
      <w:r>
        <w:t>Literní</w:t>
      </w:r>
      <w:r w:rsidR="000E7361">
        <w:t xml:space="preserve"> </w:t>
      </w:r>
      <w:r w:rsidR="00BF1883">
        <w:t xml:space="preserve">druh a </w:t>
      </w:r>
      <w:r w:rsidR="00261DDB">
        <w:t>žánr</w:t>
      </w:r>
    </w:p>
    <w:p w:rsidR="00B93E0A" w:rsidP="000D1395" w:rsidRDefault="00B93E0A" w14:paraId="19C587E6" w14:textId="28C51DC6">
      <w:pPr>
        <w:pStyle w:val="Odstavecseseznamem"/>
        <w:numPr>
          <w:ilvl w:val="0"/>
          <w:numId w:val="13"/>
        </w:numPr>
        <w:spacing w:line="240" w:lineRule="auto"/>
      </w:pPr>
      <w:r>
        <w:t>Druh:</w:t>
      </w:r>
      <w:r w:rsidR="00983359">
        <w:t xml:space="preserve"> Lyricko-epick</w:t>
      </w:r>
      <w:r w:rsidR="00FE2228">
        <w:t>ý</w:t>
      </w:r>
    </w:p>
    <w:p w:rsidRPr="006E5E50" w:rsidR="00B93E0A" w:rsidP="000D1395" w:rsidRDefault="00B93E0A" w14:paraId="18F6D167" w14:textId="1B048FD7">
      <w:pPr>
        <w:pStyle w:val="Odstavecseseznamem"/>
        <w:numPr>
          <w:ilvl w:val="0"/>
          <w:numId w:val="13"/>
        </w:numPr>
        <w:spacing w:line="240" w:lineRule="auto"/>
      </w:pPr>
      <w:r>
        <w:t xml:space="preserve">Žánr: </w:t>
      </w:r>
      <w:r w:rsidR="003D4E3D">
        <w:t>báseň</w:t>
      </w:r>
    </w:p>
    <w:p w:rsidR="00BF1883" w:rsidP="000D1395" w:rsidRDefault="00BF1883" w14:paraId="162862CA" w14:textId="77777777">
      <w:pPr>
        <w:pStyle w:val="Nadpis3"/>
        <w:numPr>
          <w:ilvl w:val="0"/>
          <w:numId w:val="1"/>
        </w:numPr>
        <w:spacing w:line="240" w:lineRule="auto"/>
      </w:pPr>
      <w:r>
        <w:t>Část</w:t>
      </w:r>
    </w:p>
    <w:p w:rsidR="00BF1883" w:rsidP="000D1395" w:rsidRDefault="00A13A2C" w14:paraId="2662908A" w14:textId="77777777">
      <w:pPr>
        <w:pStyle w:val="Nadpis4"/>
        <w:numPr>
          <w:ilvl w:val="0"/>
          <w:numId w:val="8"/>
        </w:numPr>
        <w:spacing w:line="240" w:lineRule="auto"/>
      </w:pPr>
      <w:r>
        <w:t>Vypravěč</w:t>
      </w:r>
      <w:r>
        <w:rPr>
          <w:lang w:val="en-US"/>
        </w:rPr>
        <w:t>/</w:t>
      </w:r>
      <w:r>
        <w:t>lyrick</w:t>
      </w:r>
      <w:r w:rsidR="006F0615">
        <w:t>ý</w:t>
      </w:r>
      <w:r>
        <w:t xml:space="preserve"> subjekt</w:t>
      </w:r>
    </w:p>
    <w:p w:rsidR="006E318C" w:rsidP="000D1395" w:rsidRDefault="004518A2" w14:paraId="05192A91" w14:textId="21D2DF25">
      <w:pPr>
        <w:pStyle w:val="Odstavecseseznamem"/>
        <w:numPr>
          <w:ilvl w:val="0"/>
          <w:numId w:val="16"/>
        </w:numPr>
        <w:spacing w:line="240" w:lineRule="auto"/>
      </w:pPr>
      <w:r>
        <w:t xml:space="preserve">Er forma </w:t>
      </w:r>
      <w:r w:rsidRPr="004518A2">
        <w:t>(forma vypracovaní v</w:t>
      </w:r>
      <w:r w:rsidRPr="004518A2">
        <w:rPr>
          <w:rFonts w:ascii="Arial" w:hAnsi="Arial" w:cs="Arial"/>
        </w:rPr>
        <w:t> </w:t>
      </w:r>
      <w:r w:rsidRPr="004518A2">
        <w:t>3. osob</w:t>
      </w:r>
      <w:r w:rsidRPr="004518A2">
        <w:rPr>
          <w:rFonts w:ascii="Aptos" w:hAnsi="Aptos" w:cs="Aptos"/>
        </w:rPr>
        <w:t>ě</w:t>
      </w:r>
      <w:r w:rsidRPr="004518A2">
        <w:t>, vypravěč je pozorovatelem průběhu děje) </w:t>
      </w:r>
    </w:p>
    <w:p w:rsidRPr="006E318C" w:rsidR="00E030D3" w:rsidP="002B368B" w:rsidRDefault="00E030D3" w14:paraId="17E5B76D" w14:textId="5638D59D">
      <w:pPr>
        <w:pStyle w:val="Odstavecseseznamem"/>
        <w:numPr>
          <w:ilvl w:val="0"/>
          <w:numId w:val="18"/>
        </w:numPr>
        <w:spacing w:line="240" w:lineRule="auto"/>
      </w:pPr>
      <w:r>
        <w:t xml:space="preserve">Na konci básně ich </w:t>
      </w:r>
      <w:r w:rsidR="00745E0A">
        <w:t>forma</w:t>
      </w:r>
      <w:r>
        <w:t xml:space="preserve"> (</w:t>
      </w:r>
      <w:r w:rsidRPr="0080392E">
        <w:t>ztotožněním se Máchy s dějem zvoláním „Hynku! Viléme! Jarmilo!“</w:t>
      </w:r>
      <w:r>
        <w:t>)</w:t>
      </w:r>
    </w:p>
    <w:p w:rsidR="00A13A2C" w:rsidP="000D1395" w:rsidRDefault="00A13A2C" w14:paraId="2E4FB79B" w14:textId="77777777">
      <w:pPr>
        <w:pStyle w:val="Nadpis4"/>
        <w:numPr>
          <w:ilvl w:val="0"/>
          <w:numId w:val="8"/>
        </w:numPr>
        <w:spacing w:line="240" w:lineRule="auto"/>
      </w:pPr>
      <w:r>
        <w:lastRenderedPageBreak/>
        <w:t>Postava</w:t>
      </w:r>
    </w:p>
    <w:p w:rsidR="00A65FB3" w:rsidP="000D1395" w:rsidRDefault="00A65FB3" w14:paraId="35D432C3" w14:textId="5DFD3182">
      <w:pPr>
        <w:pStyle w:val="Odstavecseseznamem"/>
        <w:numPr>
          <w:ilvl w:val="0"/>
          <w:numId w:val="16"/>
        </w:numPr>
        <w:spacing w:line="240" w:lineRule="auto"/>
      </w:pPr>
      <w:r>
        <w:t>Vilém</w:t>
      </w:r>
    </w:p>
    <w:p w:rsidR="00A65FB3" w:rsidP="000D1395" w:rsidRDefault="00B837EF" w14:paraId="0B2DEECC" w14:textId="3934BD0E">
      <w:pPr>
        <w:pStyle w:val="Odstavecseseznamem"/>
        <w:numPr>
          <w:ilvl w:val="1"/>
          <w:numId w:val="16"/>
        </w:numPr>
        <w:spacing w:line="240" w:lineRule="auto"/>
      </w:pPr>
      <w:r>
        <w:t>Vůdce loupežníků – takzvaný ,,Strašný lesů pán“</w:t>
      </w:r>
    </w:p>
    <w:p w:rsidR="00F829DF" w:rsidP="000D1395" w:rsidRDefault="00F829DF" w14:paraId="40E7113F" w14:textId="2761E913">
      <w:pPr>
        <w:pStyle w:val="Odstavecseseznamem"/>
        <w:numPr>
          <w:ilvl w:val="0"/>
          <w:numId w:val="16"/>
        </w:numPr>
        <w:spacing w:line="240" w:lineRule="auto"/>
      </w:pPr>
      <w:r>
        <w:t>Jarmila</w:t>
      </w:r>
    </w:p>
    <w:p w:rsidR="00F829DF" w:rsidP="000D1395" w:rsidRDefault="00F829DF" w14:paraId="4AFDE172" w14:textId="23680246">
      <w:pPr>
        <w:pStyle w:val="Odstavecseseznamem"/>
        <w:numPr>
          <w:ilvl w:val="1"/>
          <w:numId w:val="16"/>
        </w:numPr>
        <w:spacing w:line="240" w:lineRule="auto"/>
      </w:pPr>
      <w:r>
        <w:t>Vilémova milá</w:t>
      </w:r>
    </w:p>
    <w:p w:rsidR="008D31D9" w:rsidP="000D1395" w:rsidRDefault="00F829DF" w14:paraId="6DD8F23A" w14:textId="21EF4299">
      <w:pPr>
        <w:pStyle w:val="Odstavecseseznamem"/>
        <w:numPr>
          <w:ilvl w:val="0"/>
          <w:numId w:val="16"/>
        </w:numPr>
        <w:spacing w:line="240" w:lineRule="auto"/>
      </w:pPr>
      <w:r>
        <w:t>Otec Viléma</w:t>
      </w:r>
    </w:p>
    <w:p w:rsidR="008D31D9" w:rsidP="000D1395" w:rsidRDefault="008D31D9" w14:paraId="4B3B74ED" w14:textId="5E182AA8">
      <w:pPr>
        <w:pStyle w:val="Odstavecseseznamem"/>
        <w:numPr>
          <w:ilvl w:val="1"/>
          <w:numId w:val="16"/>
        </w:numPr>
        <w:spacing w:line="240" w:lineRule="auto"/>
      </w:pPr>
      <w:r>
        <w:t>Svůdce Jarmily</w:t>
      </w:r>
    </w:p>
    <w:p w:rsidR="008D31D9" w:rsidP="000D1395" w:rsidRDefault="008D31D9" w14:paraId="3E96C538" w14:textId="0ABA708F">
      <w:pPr>
        <w:pStyle w:val="Odstavecseseznamem"/>
        <w:numPr>
          <w:ilvl w:val="0"/>
          <w:numId w:val="16"/>
        </w:numPr>
        <w:spacing w:line="240" w:lineRule="auto"/>
      </w:pPr>
      <w:r>
        <w:t>Hynek</w:t>
      </w:r>
    </w:p>
    <w:p w:rsidRPr="00A65FB3" w:rsidR="008D31D9" w:rsidP="000D1395" w:rsidRDefault="008D31D9" w14:paraId="26532D1A" w14:textId="0435D7E9">
      <w:pPr>
        <w:pStyle w:val="Odstavecseseznamem"/>
        <w:numPr>
          <w:ilvl w:val="1"/>
          <w:numId w:val="16"/>
        </w:numPr>
        <w:spacing w:line="240" w:lineRule="auto"/>
      </w:pPr>
      <w:r>
        <w:t>Sám autor, který</w:t>
      </w:r>
      <w:r w:rsidR="00DD6705">
        <w:t xml:space="preserve"> s</w:t>
      </w:r>
      <w:r>
        <w:t xml:space="preserve"> jako p</w:t>
      </w:r>
      <w:r w:rsidR="00DD6705">
        <w:t>outník vrací po letech na místo popravy Viléma</w:t>
      </w:r>
      <w:r w:rsidR="00EA050A">
        <w:t xml:space="preserve">, je otřesen Vilémovým </w:t>
      </w:r>
      <w:r w:rsidR="00D73D96">
        <w:t>životem</w:t>
      </w:r>
    </w:p>
    <w:p w:rsidR="007C4A3F" w:rsidP="007C4A3F" w:rsidRDefault="00261DDB" w14:paraId="42566812" w14:textId="40A042BB">
      <w:pPr>
        <w:pStyle w:val="Nadpis4"/>
        <w:numPr>
          <w:ilvl w:val="0"/>
          <w:numId w:val="8"/>
        </w:numPr>
        <w:spacing w:line="240" w:lineRule="auto"/>
      </w:pPr>
      <w:r>
        <w:t>Vyprávěcí</w:t>
      </w:r>
      <w:r w:rsidR="00791937">
        <w:t xml:space="preserve"> </w:t>
      </w:r>
      <w:r>
        <w:t>způsoby</w:t>
      </w:r>
    </w:p>
    <w:p w:rsidR="007C4A3F" w:rsidP="007C4A3F" w:rsidRDefault="007C4A3F" w14:paraId="541ECFF5" w14:textId="01035C17">
      <w:pPr>
        <w:pStyle w:val="Odstavecseseznamem"/>
        <w:numPr>
          <w:ilvl w:val="0"/>
          <w:numId w:val="47"/>
        </w:numPr>
        <w:ind w:left="1134"/>
      </w:pPr>
      <w:r>
        <w:t>Vypravování</w:t>
      </w:r>
      <w:r w:rsidR="003F597C">
        <w:t xml:space="preserve"> (převyprávění příběhu, má děj)</w:t>
      </w:r>
    </w:p>
    <w:p w:rsidR="002767A1" w:rsidP="007C4A3F" w:rsidRDefault="002767A1" w14:paraId="2FF1E0E9" w14:textId="603E6265">
      <w:pPr>
        <w:pStyle w:val="Odstavecseseznamem"/>
        <w:numPr>
          <w:ilvl w:val="0"/>
          <w:numId w:val="47"/>
        </w:numPr>
        <w:ind w:left="1134"/>
      </w:pPr>
      <w:r>
        <w:t>Vnitřní promluvy</w:t>
      </w:r>
    </w:p>
    <w:p w:rsidR="2565FDE9" w:rsidP="52053045" w:rsidRDefault="2565FDE9" w14:paraId="3C9F6383" w14:textId="3393079F">
      <w:pPr>
        <w:pStyle w:val="Odstavecseseznamem"/>
        <w:numPr>
          <w:ilvl w:val="0"/>
          <w:numId w:val="47"/>
        </w:numPr>
        <w:ind w:left="1134"/>
        <w:rPr/>
      </w:pPr>
      <w:r w:rsidR="006A73DA">
        <w:rPr/>
        <w:t>Lyrický popis</w:t>
      </w:r>
    </w:p>
    <w:p w:rsidR="00791937" w:rsidP="000D1395" w:rsidRDefault="00791937" w14:paraId="0DEC439D" w14:textId="77777777">
      <w:pPr>
        <w:pStyle w:val="Nadpis4"/>
        <w:numPr>
          <w:ilvl w:val="0"/>
          <w:numId w:val="8"/>
        </w:numPr>
        <w:spacing w:line="240" w:lineRule="auto"/>
      </w:pPr>
      <w:r>
        <w:t>Typy promluv</w:t>
      </w:r>
    </w:p>
    <w:p w:rsidR="00020C43" w:rsidP="000D1395" w:rsidRDefault="00020C43" w14:paraId="5274A773" w14:textId="5BDC538C">
      <w:pPr>
        <w:pStyle w:val="Odstavecseseznamem"/>
        <w:numPr>
          <w:ilvl w:val="0"/>
          <w:numId w:val="21"/>
        </w:numPr>
        <w:spacing w:line="240" w:lineRule="auto"/>
      </w:pPr>
      <w:r>
        <w:t>Lyrický popis</w:t>
      </w:r>
      <w:r w:rsidR="002C622D">
        <w:t xml:space="preserve"> (b</w:t>
      </w:r>
      <w:r w:rsidRPr="002C622D" w:rsidR="002C622D">
        <w:t>ásnické popisy přírody, které zachycují atmosféru a náladu prostředí</w:t>
      </w:r>
      <w:r w:rsidR="002C622D">
        <w:t>)</w:t>
      </w:r>
    </w:p>
    <w:p w:rsidR="002C622D" w:rsidP="000D1395" w:rsidRDefault="002C622D" w14:paraId="344FFB21" w14:textId="213B1AED">
      <w:pPr>
        <w:pStyle w:val="Odstavecseseznamem"/>
        <w:numPr>
          <w:ilvl w:val="0"/>
          <w:numId w:val="21"/>
        </w:numPr>
        <w:spacing w:line="240" w:lineRule="auto"/>
      </w:pPr>
      <w:r>
        <w:t>Monolog</w:t>
      </w:r>
      <w:r w:rsidR="00677948">
        <w:t xml:space="preserve"> – Vilém ve vězení</w:t>
      </w:r>
    </w:p>
    <w:p w:rsidRPr="00020C43" w:rsidR="00677948" w:rsidP="000D1395" w:rsidRDefault="00677948" w14:paraId="48132867" w14:textId="34E37CB2">
      <w:pPr>
        <w:pStyle w:val="Odstavecseseznamem"/>
        <w:numPr>
          <w:ilvl w:val="0"/>
          <w:numId w:val="21"/>
        </w:numPr>
        <w:spacing w:line="240" w:lineRule="auto"/>
      </w:pPr>
      <w:r>
        <w:t xml:space="preserve">Reflexivní promluvy </w:t>
      </w:r>
      <w:r w:rsidR="006C6494">
        <w:t>(v</w:t>
      </w:r>
      <w:r w:rsidRPr="006C6494" w:rsidR="006C6494">
        <w:t xml:space="preserve"> závěru díla se objevuje </w:t>
      </w:r>
      <w:r w:rsidRPr="006C6494" w:rsidR="006C6494">
        <w:rPr>
          <w:b/>
          <w:bCs/>
        </w:rPr>
        <w:t>ztotožnění autora s</w:t>
      </w:r>
      <w:r w:rsidR="00001EBF">
        <w:rPr>
          <w:b/>
          <w:bCs/>
        </w:rPr>
        <w:t> </w:t>
      </w:r>
      <w:r w:rsidRPr="006C6494" w:rsidR="006C6494">
        <w:rPr>
          <w:b/>
          <w:bCs/>
        </w:rPr>
        <w:t>dějem</w:t>
      </w:r>
      <w:r w:rsidR="00001EBF">
        <w:t>)</w:t>
      </w:r>
    </w:p>
    <w:p w:rsidR="00791937" w:rsidP="000D1395" w:rsidRDefault="00261DDB" w14:paraId="3BEAA3DE" w14:textId="77777777">
      <w:pPr>
        <w:pStyle w:val="Nadpis4"/>
        <w:numPr>
          <w:ilvl w:val="0"/>
          <w:numId w:val="8"/>
        </w:numPr>
        <w:spacing w:line="240" w:lineRule="auto"/>
      </w:pPr>
      <w:r>
        <w:t>Veršová</w:t>
      </w:r>
      <w:r w:rsidR="00791937">
        <w:t xml:space="preserve"> </w:t>
      </w:r>
      <w:r>
        <w:t>výstavba</w:t>
      </w:r>
    </w:p>
    <w:p w:rsidR="00F62BA4" w:rsidP="000D1395" w:rsidRDefault="00661A36" w14:paraId="6C69930B" w14:textId="1D6A71E5">
      <w:pPr>
        <w:pStyle w:val="Odstavecseseznamem"/>
        <w:numPr>
          <w:ilvl w:val="0"/>
          <w:numId w:val="20"/>
        </w:numPr>
        <w:spacing w:line="240" w:lineRule="auto"/>
      </w:pPr>
      <w:r>
        <w:t>Jambický verš (</w:t>
      </w:r>
      <w:r w:rsidRPr="00661A36">
        <w:t>střídání nepřízvučné a přízvučné slabiky, nejčastěji v deseti nebo dvanácti slabikách</w:t>
      </w:r>
      <w:r>
        <w:t>)</w:t>
      </w:r>
    </w:p>
    <w:p w:rsidR="00661A36" w:rsidP="000D1395" w:rsidRDefault="00661A36" w14:paraId="73AD14F6" w14:textId="26E5F45D">
      <w:pPr>
        <w:pStyle w:val="Odstavecseseznamem"/>
        <w:numPr>
          <w:ilvl w:val="0"/>
          <w:numId w:val="20"/>
        </w:numPr>
        <w:spacing w:line="240" w:lineRule="auto"/>
      </w:pPr>
      <w:r>
        <w:t>Rým</w:t>
      </w:r>
    </w:p>
    <w:p w:rsidRPr="00F62BA4" w:rsidR="00690910" w:rsidP="000D1395" w:rsidRDefault="00690910" w14:paraId="210DBDDE" w14:textId="2E6DDB58">
      <w:pPr>
        <w:pStyle w:val="Odstavecseseznamem"/>
        <w:numPr>
          <w:ilvl w:val="0"/>
          <w:numId w:val="20"/>
        </w:numPr>
        <w:spacing w:line="240" w:lineRule="auto"/>
      </w:pPr>
      <w:r>
        <w:t>Hudebnost</w:t>
      </w:r>
    </w:p>
    <w:p w:rsidR="008D0175" w:rsidP="000D1395" w:rsidRDefault="008D0175" w14:paraId="339D6094" w14:textId="77777777">
      <w:pPr>
        <w:pStyle w:val="Nadpis3"/>
        <w:numPr>
          <w:ilvl w:val="0"/>
          <w:numId w:val="1"/>
        </w:numPr>
        <w:spacing w:line="240" w:lineRule="auto"/>
      </w:pPr>
      <w:r>
        <w:lastRenderedPageBreak/>
        <w:t>Část</w:t>
      </w:r>
    </w:p>
    <w:p w:rsidR="00164902" w:rsidP="000D1395" w:rsidRDefault="00261DDB" w14:paraId="2A7D286F" w14:textId="501295FE">
      <w:pPr>
        <w:pStyle w:val="Nadpis4"/>
        <w:numPr>
          <w:ilvl w:val="0"/>
          <w:numId w:val="10"/>
        </w:numPr>
        <w:spacing w:line="240" w:lineRule="auto"/>
      </w:pPr>
      <w:r>
        <w:t>Jazykové</w:t>
      </w:r>
      <w:r w:rsidR="003D0CF2">
        <w:t xml:space="preserve"> prostředky a jejich funkce ve </w:t>
      </w:r>
      <w:r>
        <w:t>výňatk</w:t>
      </w:r>
      <w:r w:rsidR="00164902">
        <w:t>u</w:t>
      </w:r>
    </w:p>
    <w:p w:rsidR="00532662" w:rsidP="000D1395" w:rsidRDefault="00532662" w14:paraId="229EDCD5" w14:textId="1619A7EA">
      <w:pPr>
        <w:pStyle w:val="Odstavecseseznamem"/>
        <w:numPr>
          <w:ilvl w:val="0"/>
          <w:numId w:val="25"/>
        </w:numPr>
        <w:spacing w:line="240" w:lineRule="auto"/>
      </w:pPr>
      <w:r>
        <w:t>Přirovnání</w:t>
      </w:r>
    </w:p>
    <w:p w:rsidR="00532662" w:rsidP="000D1395" w:rsidRDefault="00532662" w14:paraId="7922B5A2" w14:textId="0C069803">
      <w:pPr>
        <w:pStyle w:val="Odstavecseseznamem"/>
        <w:numPr>
          <w:ilvl w:val="0"/>
          <w:numId w:val="25"/>
        </w:numPr>
        <w:spacing w:line="240" w:lineRule="auto"/>
      </w:pPr>
      <w:r>
        <w:t>Archaismy</w:t>
      </w:r>
    </w:p>
    <w:p w:rsidR="00532662" w:rsidP="000D1395" w:rsidRDefault="00532662" w14:paraId="1A37AF3F" w14:textId="1EA7A769">
      <w:pPr>
        <w:pStyle w:val="Odstavecseseznamem"/>
        <w:numPr>
          <w:ilvl w:val="0"/>
          <w:numId w:val="25"/>
        </w:numPr>
        <w:spacing w:line="240" w:lineRule="auto"/>
      </w:pPr>
      <w:r>
        <w:t>Zvolání</w:t>
      </w:r>
      <w:r w:rsidR="00675D7E">
        <w:t xml:space="preserve"> – ,,Ó bídná země“</w:t>
      </w:r>
    </w:p>
    <w:p w:rsidRPr="00532662" w:rsidR="00A34AF2" w:rsidP="000D1395" w:rsidRDefault="00A34AF2" w14:paraId="70572F83" w14:textId="45111A36">
      <w:pPr>
        <w:pStyle w:val="Odstavecseseznamem"/>
        <w:numPr>
          <w:ilvl w:val="0"/>
          <w:numId w:val="25"/>
        </w:numPr>
        <w:spacing w:line="240" w:lineRule="auto"/>
        <w:rPr/>
      </w:pPr>
      <w:r w:rsidR="00A34AF2">
        <w:rPr/>
        <w:t xml:space="preserve">Knižní výrazy </w:t>
      </w:r>
      <w:r w:rsidR="00A34AF2">
        <w:rPr/>
        <w:t>- ,,loupežník</w:t>
      </w:r>
      <w:r w:rsidR="00A34AF2">
        <w:rPr/>
        <w:t>“</w:t>
      </w:r>
    </w:p>
    <w:p w:rsidR="05120710" w:rsidP="73EEF07C" w:rsidRDefault="05120710" w14:paraId="4AB4B6D9" w14:textId="144ABA1B">
      <w:pPr>
        <w:pStyle w:val="Odstavecseseznamem"/>
        <w:numPr>
          <w:ilvl w:val="0"/>
          <w:numId w:val="25"/>
        </w:numPr>
        <w:spacing w:line="240" w:lineRule="auto"/>
        <w:rPr/>
      </w:pPr>
      <w:r w:rsidR="05120710">
        <w:rPr/>
        <w:t>Spisovná čeština</w:t>
      </w:r>
    </w:p>
    <w:p w:rsidR="003D0CF2" w:rsidP="000D1395" w:rsidRDefault="003D0CF2" w14:paraId="7E722CD5" w14:textId="77777777">
      <w:pPr>
        <w:pStyle w:val="Nadpis4"/>
        <w:numPr>
          <w:ilvl w:val="0"/>
          <w:numId w:val="10"/>
        </w:numPr>
        <w:spacing w:line="240" w:lineRule="auto"/>
      </w:pPr>
      <w:r>
        <w:t xml:space="preserve">Tropy </w:t>
      </w:r>
      <w:r w:rsidR="00126CDF">
        <w:t xml:space="preserve">a figury a jejich funkce ve </w:t>
      </w:r>
      <w:r w:rsidR="00261DDB">
        <w:t>výňatku</w:t>
      </w:r>
    </w:p>
    <w:p w:rsidR="00F017B2" w:rsidP="000D1395" w:rsidRDefault="00F017B2" w14:paraId="3B7F9D01" w14:textId="0068B291">
      <w:pPr>
        <w:pStyle w:val="Odstavecseseznamem"/>
        <w:numPr>
          <w:ilvl w:val="0"/>
          <w:numId w:val="23"/>
        </w:numPr>
        <w:spacing w:line="240" w:lineRule="auto"/>
      </w:pPr>
      <w:r w:rsidRPr="00F017B2">
        <w:rPr>
          <w:u w:val="single"/>
        </w:rPr>
        <w:t>Metafora</w:t>
      </w:r>
      <w:r>
        <w:t xml:space="preserve"> (přenos významu na základě vnější podobnosti) – ,,Padající kapky, jako by měřil čas.“</w:t>
      </w:r>
    </w:p>
    <w:p w:rsidR="00F017B2" w:rsidP="000D1395" w:rsidRDefault="00F017B2" w14:paraId="29B6F9B2" w14:textId="1AC90829">
      <w:pPr>
        <w:pStyle w:val="Odstavecseseznamem"/>
        <w:numPr>
          <w:ilvl w:val="0"/>
          <w:numId w:val="23"/>
        </w:numPr>
        <w:spacing w:line="240" w:lineRule="auto"/>
      </w:pPr>
      <w:r w:rsidRPr="00F017B2">
        <w:rPr>
          <w:u w:val="single"/>
        </w:rPr>
        <w:t>Personifikace</w:t>
      </w:r>
      <w:r>
        <w:t xml:space="preserve"> (neživé věci, zvířata nebo přírodní jevy mají lidské vlastnosti) - „Hrdliččin zval ku lásce hlas“</w:t>
      </w:r>
    </w:p>
    <w:p w:rsidR="00F017B2" w:rsidP="000D1395" w:rsidRDefault="00F017B2" w14:paraId="6B95DC55" w14:textId="6556B7AC">
      <w:pPr>
        <w:pStyle w:val="Odstavecseseznamem"/>
        <w:numPr>
          <w:ilvl w:val="0"/>
          <w:numId w:val="23"/>
        </w:numPr>
        <w:spacing w:line="240" w:lineRule="auto"/>
      </w:pPr>
      <w:r w:rsidRPr="00F017B2">
        <w:rPr>
          <w:u w:val="single"/>
        </w:rPr>
        <w:t>Epiteton</w:t>
      </w:r>
      <w:r>
        <w:t xml:space="preserve"> (básnický přívlastek) - ,,večerní máj“</w:t>
      </w:r>
    </w:p>
    <w:p w:rsidR="00F017B2" w:rsidP="000D1395" w:rsidRDefault="00F017B2" w14:paraId="6F328B55" w14:textId="70CF1B3E">
      <w:pPr>
        <w:pStyle w:val="Odstavecseseznamem"/>
        <w:numPr>
          <w:ilvl w:val="0"/>
          <w:numId w:val="23"/>
        </w:numPr>
        <w:spacing w:line="240" w:lineRule="auto"/>
      </w:pPr>
      <w:r w:rsidRPr="00F017B2">
        <w:rPr>
          <w:u w:val="single"/>
        </w:rPr>
        <w:t>Anafora</w:t>
      </w:r>
      <w:r>
        <w:t xml:space="preserve"> (opakování slov na začátku verše) - „Byl pozdní večer – první máj – večerní máj – je lásky čas.“</w:t>
      </w:r>
    </w:p>
    <w:p w:rsidR="0018671F" w:rsidP="000D1395" w:rsidRDefault="00F017B2" w14:paraId="248AC7B3" w14:textId="0DB7CC63">
      <w:pPr>
        <w:pStyle w:val="Odstavecseseznamem"/>
        <w:numPr>
          <w:ilvl w:val="0"/>
          <w:numId w:val="23"/>
        </w:numPr>
        <w:spacing w:line="240" w:lineRule="auto"/>
      </w:pPr>
      <w:r w:rsidRPr="00F017B2">
        <w:rPr>
          <w:u w:val="single"/>
        </w:rPr>
        <w:t>Apostrofa</w:t>
      </w:r>
      <w:r>
        <w:t xml:space="preserve"> (básnické oslovení neživé věci, osoby) -  „Hynku! Viléme! Jarmilo!“</w:t>
      </w:r>
    </w:p>
    <w:p w:rsidRPr="00F017B2" w:rsidR="00F017B2" w:rsidP="0018671F" w:rsidRDefault="0018671F" w14:paraId="2776A57F" w14:textId="7B1868B4">
      <w:r>
        <w:br w:type="page"/>
      </w:r>
    </w:p>
    <w:p w:rsidR="00126CDF" w:rsidP="000D1395" w:rsidRDefault="00261DDB" w14:paraId="7D2EED0C" w14:textId="77777777">
      <w:pPr>
        <w:pStyle w:val="Nadpis2"/>
        <w:spacing w:line="240" w:lineRule="auto"/>
      </w:pPr>
      <w:r>
        <w:lastRenderedPageBreak/>
        <w:t>Literárněhistorický</w:t>
      </w:r>
      <w:r w:rsidR="00A605A5">
        <w:t xml:space="preserve"> kontext</w:t>
      </w:r>
    </w:p>
    <w:p w:rsidR="00A605A5" w:rsidP="000D1395" w:rsidRDefault="006005D8" w14:paraId="0C48E75D" w14:textId="77777777">
      <w:pPr>
        <w:pStyle w:val="Nadpis4"/>
        <w:numPr>
          <w:ilvl w:val="0"/>
          <w:numId w:val="11"/>
        </w:numPr>
        <w:spacing w:line="240" w:lineRule="auto"/>
      </w:pPr>
      <w:r>
        <w:t>Kontext autorovy tvorby</w:t>
      </w:r>
    </w:p>
    <w:p w:rsidR="008B6A45" w:rsidP="000D1395" w:rsidRDefault="008B6A45" w14:paraId="371AF0F6" w14:textId="5A9AF217">
      <w:pPr>
        <w:spacing w:line="240" w:lineRule="auto"/>
        <w:rPr>
          <w:u w:val="single"/>
        </w:rPr>
      </w:pPr>
      <w:r w:rsidRPr="008B6A45">
        <w:rPr>
          <w:u w:val="single"/>
        </w:rPr>
        <w:t>Karel Hynek Mácha</w:t>
      </w:r>
    </w:p>
    <w:p w:rsidR="00B50BB9" w:rsidP="000D1395" w:rsidRDefault="008B6A45" w14:paraId="308CE389" w14:textId="77777777">
      <w:pPr>
        <w:pStyle w:val="Odstavecseseznamem"/>
        <w:numPr>
          <w:ilvl w:val="0"/>
          <w:numId w:val="44"/>
        </w:numPr>
        <w:spacing w:line="240" w:lineRule="auto"/>
      </w:pPr>
      <w:r>
        <w:t xml:space="preserve">Básník, prozaik, </w:t>
      </w:r>
      <w:r w:rsidR="00430BFE">
        <w:t xml:space="preserve">nejvýznamnější </w:t>
      </w:r>
      <w:r w:rsidR="0089298B">
        <w:t>představitel českého romantismu</w:t>
      </w:r>
    </w:p>
    <w:p w:rsidR="000055AA" w:rsidP="000D1395" w:rsidRDefault="000055AA" w14:paraId="5A832C47" w14:textId="07C330C0">
      <w:pPr>
        <w:pStyle w:val="Odstavecseseznamem"/>
        <w:numPr>
          <w:ilvl w:val="0"/>
          <w:numId w:val="44"/>
        </w:numPr>
        <w:spacing w:line="240" w:lineRule="auto"/>
      </w:pPr>
      <w:r>
        <w:t>Narodil se v Praze 1810</w:t>
      </w:r>
      <w:r w:rsidR="007008A6">
        <w:t xml:space="preserve"> a zemřel na zápal plic 1836 ve věku 25 let</w:t>
      </w:r>
    </w:p>
    <w:p w:rsidR="00B12349" w:rsidP="000D1395" w:rsidRDefault="00B12349" w14:paraId="22E45238" w14:textId="05BBA2C1">
      <w:pPr>
        <w:pStyle w:val="Odstavecseseznamem"/>
        <w:numPr>
          <w:ilvl w:val="0"/>
          <w:numId w:val="44"/>
        </w:numPr>
        <w:spacing w:line="240" w:lineRule="auto"/>
      </w:pPr>
      <w:r>
        <w:t>Studoval práva na Karlově univerzitě</w:t>
      </w:r>
    </w:p>
    <w:p w:rsidR="00B50BB9" w:rsidP="000D1395" w:rsidRDefault="0089298B" w14:paraId="238E57DE" w14:textId="77777777">
      <w:pPr>
        <w:pStyle w:val="Odstavecseseznamem"/>
        <w:numPr>
          <w:ilvl w:val="0"/>
          <w:numId w:val="44"/>
        </w:numPr>
        <w:spacing w:line="240" w:lineRule="auto"/>
      </w:pPr>
      <w:r>
        <w:t xml:space="preserve">Miloval </w:t>
      </w:r>
      <w:r w:rsidR="003F0DDB">
        <w:t>přírodu a hrady</w:t>
      </w:r>
    </w:p>
    <w:p w:rsidR="00B50BB9" w:rsidP="000D1395" w:rsidRDefault="003F0DDB" w14:paraId="28245427" w14:textId="77777777">
      <w:pPr>
        <w:pStyle w:val="Odstavecseseznamem"/>
        <w:numPr>
          <w:ilvl w:val="0"/>
          <w:numId w:val="44"/>
        </w:numPr>
        <w:spacing w:line="240" w:lineRule="auto"/>
      </w:pPr>
      <w:r>
        <w:t>Byl vášnivý cestovatel</w:t>
      </w:r>
      <w:r w:rsidR="00D9784E">
        <w:t>, došel pěšky do Itálie</w:t>
      </w:r>
    </w:p>
    <w:p w:rsidR="00ED2DFB" w:rsidP="000D1395" w:rsidRDefault="00ED2DFB" w14:paraId="1757F139" w14:textId="2FF23D03">
      <w:pPr>
        <w:pStyle w:val="Odstavecseseznamem"/>
        <w:numPr>
          <w:ilvl w:val="0"/>
          <w:numId w:val="44"/>
        </w:numPr>
        <w:spacing w:line="240" w:lineRule="auto"/>
      </w:pPr>
      <w:r>
        <w:t xml:space="preserve">Je považován za nepochopeného autora své doby, jeho </w:t>
      </w:r>
      <w:r w:rsidR="00EE717B">
        <w:t>dílo Máj byl kritizován a až později uznán za geniální dílo</w:t>
      </w:r>
    </w:p>
    <w:p w:rsidRPr="008B6A45" w:rsidR="00D9784E" w:rsidP="000D1395" w:rsidRDefault="00D9784E" w14:paraId="65E0460A" w14:textId="14DE1DA7">
      <w:pPr>
        <w:pStyle w:val="Odstavecseseznamem"/>
        <w:numPr>
          <w:ilvl w:val="0"/>
          <w:numId w:val="44"/>
        </w:numPr>
        <w:spacing w:line="240" w:lineRule="auto"/>
      </w:pPr>
      <w:r>
        <w:t>Další díla: Márinka, Pouť krkonošsk</w:t>
      </w:r>
      <w:r w:rsidR="00F55C4F">
        <w:t>á, Cikáni</w:t>
      </w:r>
    </w:p>
    <w:p w:rsidR="006005D8" w:rsidP="000D1395" w:rsidRDefault="009E0B90" w14:paraId="63E093F4" w14:textId="77777777">
      <w:pPr>
        <w:pStyle w:val="Nadpis4"/>
        <w:numPr>
          <w:ilvl w:val="0"/>
          <w:numId w:val="11"/>
        </w:numPr>
        <w:spacing w:line="240" w:lineRule="auto"/>
      </w:pPr>
      <w:r>
        <w:t>Literární</w:t>
      </w:r>
      <w:r w:rsidR="006005D8">
        <w:t xml:space="preserve"> </w:t>
      </w:r>
      <w:r w:rsidR="006005D8">
        <w:rPr>
          <w:lang w:val="en-US"/>
        </w:rPr>
        <w:t xml:space="preserve">/ </w:t>
      </w:r>
      <w:r w:rsidR="00261DDB">
        <w:t>obecně</w:t>
      </w:r>
      <w:r w:rsidR="006005D8">
        <w:t xml:space="preserve"> </w:t>
      </w:r>
      <w:r w:rsidR="00261DDB">
        <w:t>kulturní</w:t>
      </w:r>
      <w:r w:rsidR="006005D8">
        <w:t xml:space="preserve"> kontext</w:t>
      </w:r>
    </w:p>
    <w:p w:rsidRPr="00254AB6" w:rsidR="00254AB6" w:rsidP="000D1395" w:rsidRDefault="00254AB6" w14:paraId="4E160193" w14:textId="77777777">
      <w:pPr>
        <w:spacing w:line="240" w:lineRule="auto"/>
      </w:pPr>
      <w:r w:rsidRPr="00254AB6">
        <w:rPr>
          <w:u w:val="single"/>
        </w:rPr>
        <w:t>Romantismus</w:t>
      </w:r>
      <w:r w:rsidRPr="00254AB6">
        <w:rPr>
          <w:rFonts w:ascii="Arial" w:hAnsi="Arial" w:cs="Arial"/>
        </w:rPr>
        <w:t> </w:t>
      </w:r>
      <w:r w:rsidRPr="00254AB6">
        <w:t> </w:t>
      </w:r>
    </w:p>
    <w:p w:rsidRPr="00254AB6" w:rsidR="00254AB6" w:rsidP="000D1395" w:rsidRDefault="00254AB6" w14:paraId="3D4730D5" w14:textId="77777777">
      <w:pPr>
        <w:pStyle w:val="Odstavecseseznamem"/>
        <w:numPr>
          <w:ilvl w:val="0"/>
          <w:numId w:val="43"/>
        </w:numPr>
        <w:spacing w:line="240" w:lineRule="auto"/>
      </w:pPr>
      <w:r w:rsidRPr="00254AB6">
        <w:t>pol. 19. stol</w:t>
      </w:r>
      <w:r w:rsidRPr="00254AB6">
        <w:rPr>
          <w:rFonts w:ascii="Arial" w:hAnsi="Arial" w:cs="Arial"/>
        </w:rPr>
        <w:t> </w:t>
      </w:r>
      <w:r w:rsidRPr="00254AB6">
        <w:t> </w:t>
      </w:r>
    </w:p>
    <w:p w:rsidRPr="00254AB6" w:rsidR="00254AB6" w:rsidP="000D1395" w:rsidRDefault="00254AB6" w14:paraId="6F293058" w14:textId="4BE42DEA">
      <w:pPr>
        <w:pStyle w:val="Odstavecseseznamem"/>
        <w:numPr>
          <w:ilvl w:val="0"/>
          <w:numId w:val="43"/>
        </w:numPr>
        <w:spacing w:line="240" w:lineRule="auto"/>
      </w:pPr>
      <w:r w:rsidRPr="00254AB6">
        <w:t>Cit, individualita, duše</w:t>
      </w:r>
    </w:p>
    <w:p w:rsidRPr="00254AB6" w:rsidR="00254AB6" w:rsidP="000D1395" w:rsidRDefault="00254AB6" w14:paraId="1A309F6D" w14:textId="77777777">
      <w:pPr>
        <w:numPr>
          <w:ilvl w:val="0"/>
          <w:numId w:val="43"/>
        </w:numPr>
        <w:spacing w:line="240" w:lineRule="auto"/>
      </w:pPr>
      <w:r w:rsidRPr="00254AB6">
        <w:t>Jádrem je konflikt mezi vnitřním a reálným světem</w:t>
      </w:r>
      <w:r w:rsidRPr="00254AB6">
        <w:rPr>
          <w:rFonts w:ascii="Arial" w:hAnsi="Arial" w:cs="Arial"/>
        </w:rPr>
        <w:t> </w:t>
      </w:r>
      <w:r w:rsidRPr="00254AB6">
        <w:t> </w:t>
      </w:r>
    </w:p>
    <w:p w:rsidRPr="00254AB6" w:rsidR="00254AB6" w:rsidP="000D1395" w:rsidRDefault="00254AB6" w14:paraId="5660CB06" w14:textId="77777777">
      <w:pPr>
        <w:numPr>
          <w:ilvl w:val="0"/>
          <w:numId w:val="43"/>
        </w:numPr>
        <w:spacing w:line="240" w:lineRule="auto"/>
      </w:pPr>
      <w:r w:rsidRPr="00254AB6">
        <w:t>Nenaplněná laská</w:t>
      </w:r>
      <w:r w:rsidRPr="00254AB6">
        <w:rPr>
          <w:rFonts w:ascii="Arial" w:hAnsi="Arial" w:cs="Arial"/>
        </w:rPr>
        <w:t> </w:t>
      </w:r>
      <w:r w:rsidRPr="00254AB6">
        <w:t> </w:t>
      </w:r>
    </w:p>
    <w:p w:rsidRPr="00254AB6" w:rsidR="00254AB6" w:rsidP="000D1395" w:rsidRDefault="00254AB6" w14:paraId="5A598862" w14:textId="77777777">
      <w:pPr>
        <w:numPr>
          <w:ilvl w:val="0"/>
          <w:numId w:val="43"/>
        </w:numPr>
        <w:spacing w:line="240" w:lineRule="auto"/>
      </w:pPr>
      <w:r w:rsidRPr="00254AB6">
        <w:t>Vyděděnec společnosti (kat, vezen, cikán) -&gt; osamělý člověk</w:t>
      </w:r>
      <w:r w:rsidRPr="00254AB6">
        <w:rPr>
          <w:rFonts w:ascii="Arial" w:hAnsi="Arial" w:cs="Arial"/>
        </w:rPr>
        <w:t> </w:t>
      </w:r>
      <w:r w:rsidRPr="00254AB6">
        <w:t> </w:t>
      </w:r>
    </w:p>
    <w:p w:rsidRPr="00254AB6" w:rsidR="00254AB6" w:rsidP="000D1395" w:rsidRDefault="00254AB6" w14:paraId="37D20453" w14:textId="77777777">
      <w:pPr>
        <w:numPr>
          <w:ilvl w:val="0"/>
          <w:numId w:val="43"/>
        </w:numPr>
        <w:spacing w:line="240" w:lineRule="auto"/>
      </w:pPr>
      <w:r w:rsidRPr="00254AB6">
        <w:t>Čerpají z minulosti, krásné přírody, z ústní lidové slovesnosti</w:t>
      </w:r>
      <w:r w:rsidRPr="00254AB6">
        <w:rPr>
          <w:rFonts w:ascii="Arial" w:hAnsi="Arial" w:cs="Arial"/>
        </w:rPr>
        <w:t> </w:t>
      </w:r>
      <w:r w:rsidRPr="00254AB6">
        <w:t> </w:t>
      </w:r>
    </w:p>
    <w:p w:rsidRPr="00254AB6" w:rsidR="00254AB6" w:rsidP="000D1395" w:rsidRDefault="00254AB6" w14:paraId="0EFCAD23" w14:textId="77777777">
      <w:pPr>
        <w:numPr>
          <w:ilvl w:val="0"/>
          <w:numId w:val="43"/>
        </w:numPr>
        <w:spacing w:line="240" w:lineRule="auto"/>
      </w:pPr>
      <w:r w:rsidRPr="00254AB6">
        <w:t>Autoři:</w:t>
      </w:r>
      <w:r w:rsidRPr="00254AB6">
        <w:rPr>
          <w:rFonts w:ascii="Arial" w:hAnsi="Arial" w:cs="Arial"/>
        </w:rPr>
        <w:t> </w:t>
      </w:r>
      <w:r w:rsidRPr="00254AB6">
        <w:t> </w:t>
      </w:r>
    </w:p>
    <w:p w:rsidR="00B1630F" w:rsidP="000D1395" w:rsidRDefault="00254AB6" w14:paraId="11DCD03F" w14:textId="77777777">
      <w:pPr>
        <w:numPr>
          <w:ilvl w:val="1"/>
          <w:numId w:val="43"/>
        </w:numPr>
        <w:spacing w:line="240" w:lineRule="auto"/>
      </w:pPr>
      <w:r w:rsidRPr="00254AB6">
        <w:t>ČR</w:t>
      </w:r>
      <w:r w:rsidRPr="00254AB6">
        <w:rPr>
          <w:rFonts w:ascii="Arial" w:hAnsi="Arial" w:cs="Arial"/>
        </w:rPr>
        <w:t> </w:t>
      </w:r>
      <w:r w:rsidRPr="00254AB6">
        <w:t> </w:t>
      </w:r>
    </w:p>
    <w:p w:rsidRPr="00254AB6" w:rsidR="00254AB6" w:rsidP="000D1395" w:rsidRDefault="00254AB6" w14:paraId="7D292DE7" w14:textId="7001D888">
      <w:pPr>
        <w:numPr>
          <w:ilvl w:val="2"/>
          <w:numId w:val="43"/>
        </w:numPr>
        <w:spacing w:line="240" w:lineRule="auto"/>
      </w:pPr>
      <w:r w:rsidRPr="00254AB6">
        <w:t>K. J. Erben</w:t>
      </w:r>
      <w:r w:rsidRPr="00254AB6">
        <w:rPr>
          <w:rFonts w:ascii="Arial" w:hAnsi="Arial" w:cs="Arial"/>
        </w:rPr>
        <w:t> </w:t>
      </w:r>
      <w:r w:rsidRPr="00254AB6">
        <w:t> </w:t>
      </w:r>
    </w:p>
    <w:p w:rsidRPr="00254AB6" w:rsidR="00254AB6" w:rsidP="000D1395" w:rsidRDefault="00254AB6" w14:paraId="2FD2E3F1" w14:textId="77777777">
      <w:pPr>
        <w:numPr>
          <w:ilvl w:val="2"/>
          <w:numId w:val="43"/>
        </w:numPr>
        <w:spacing w:line="240" w:lineRule="auto"/>
      </w:pPr>
      <w:r w:rsidRPr="00254AB6">
        <w:t>K. H. Mácha</w:t>
      </w:r>
      <w:r w:rsidRPr="00254AB6">
        <w:rPr>
          <w:rFonts w:ascii="Arial" w:hAnsi="Arial" w:cs="Arial"/>
        </w:rPr>
        <w:t> </w:t>
      </w:r>
      <w:r w:rsidRPr="00254AB6">
        <w:t> </w:t>
      </w:r>
    </w:p>
    <w:p w:rsidRPr="00254AB6" w:rsidR="00254AB6" w:rsidP="000D1395" w:rsidRDefault="00254AB6" w14:paraId="487F531E" w14:textId="77777777">
      <w:pPr>
        <w:numPr>
          <w:ilvl w:val="2"/>
          <w:numId w:val="43"/>
        </w:numPr>
        <w:spacing w:line="240" w:lineRule="auto"/>
      </w:pPr>
      <w:r w:rsidRPr="00254AB6">
        <w:lastRenderedPageBreak/>
        <w:t>J. K. Tyl</w:t>
      </w:r>
      <w:r w:rsidRPr="00254AB6">
        <w:rPr>
          <w:rFonts w:ascii="Arial" w:hAnsi="Arial" w:cs="Arial"/>
        </w:rPr>
        <w:t> </w:t>
      </w:r>
      <w:r w:rsidRPr="00254AB6">
        <w:t> </w:t>
      </w:r>
    </w:p>
    <w:p w:rsidRPr="00254AB6" w:rsidR="00254AB6" w:rsidP="000D1395" w:rsidRDefault="00254AB6" w14:paraId="57A47313" w14:textId="77777777">
      <w:pPr>
        <w:numPr>
          <w:ilvl w:val="1"/>
          <w:numId w:val="43"/>
        </w:numPr>
        <w:spacing w:line="240" w:lineRule="auto"/>
      </w:pPr>
      <w:r w:rsidRPr="00254AB6">
        <w:t>Zahraničí</w:t>
      </w:r>
      <w:r w:rsidRPr="00254AB6">
        <w:rPr>
          <w:rFonts w:ascii="Arial" w:hAnsi="Arial" w:cs="Arial"/>
        </w:rPr>
        <w:t> </w:t>
      </w:r>
      <w:r w:rsidRPr="00254AB6">
        <w:t> </w:t>
      </w:r>
    </w:p>
    <w:p w:rsidRPr="00254AB6" w:rsidR="00254AB6" w:rsidP="000D1395" w:rsidRDefault="00254AB6" w14:paraId="5ADF7D30" w14:textId="77777777">
      <w:pPr>
        <w:numPr>
          <w:ilvl w:val="2"/>
          <w:numId w:val="43"/>
        </w:numPr>
        <w:spacing w:line="240" w:lineRule="auto"/>
      </w:pPr>
      <w:r w:rsidRPr="00254AB6">
        <w:t xml:space="preserve">V. Hugo </w:t>
      </w:r>
      <w:r w:rsidRPr="00254AB6">
        <w:rPr>
          <w:lang w:val="en-US"/>
        </w:rPr>
        <w:t>(</w:t>
      </w:r>
      <w:r w:rsidRPr="00254AB6">
        <w:t>Fran)</w:t>
      </w:r>
      <w:r w:rsidRPr="00254AB6">
        <w:rPr>
          <w:rFonts w:ascii="Arial" w:hAnsi="Arial" w:cs="Arial"/>
        </w:rPr>
        <w:t> </w:t>
      </w:r>
      <w:r w:rsidRPr="00254AB6">
        <w:t> </w:t>
      </w:r>
    </w:p>
    <w:p w:rsidRPr="00254AB6" w:rsidR="00254AB6" w:rsidP="000D1395" w:rsidRDefault="00B1630F" w14:paraId="4AD279BF" w14:textId="0BF41CF4">
      <w:pPr>
        <w:numPr>
          <w:ilvl w:val="2"/>
          <w:numId w:val="43"/>
        </w:numPr>
        <w:spacing w:line="240" w:lineRule="auto"/>
      </w:pPr>
      <w:r>
        <w:t>A</w:t>
      </w:r>
      <w:r w:rsidRPr="00254AB6" w:rsidR="00254AB6">
        <w:t>. S. Puškin (Rus)</w:t>
      </w:r>
      <w:r w:rsidRPr="00254AB6" w:rsidR="00254AB6">
        <w:rPr>
          <w:rFonts w:ascii="Arial" w:hAnsi="Arial" w:cs="Arial"/>
        </w:rPr>
        <w:t> </w:t>
      </w:r>
      <w:r w:rsidRPr="00254AB6" w:rsidR="00254AB6">
        <w:t> </w:t>
      </w:r>
    </w:p>
    <w:p w:rsidRPr="00254AB6" w:rsidR="00254AB6" w:rsidP="000D1395" w:rsidRDefault="00254AB6" w14:paraId="07957007" w14:textId="77777777">
      <w:pPr>
        <w:numPr>
          <w:ilvl w:val="2"/>
          <w:numId w:val="43"/>
        </w:numPr>
        <w:spacing w:line="240" w:lineRule="auto"/>
      </w:pPr>
      <w:r w:rsidRPr="00254AB6">
        <w:t>E. A. Poe (USA)</w:t>
      </w:r>
      <w:r w:rsidRPr="00254AB6">
        <w:rPr>
          <w:rFonts w:ascii="Arial" w:hAnsi="Arial" w:cs="Arial"/>
        </w:rPr>
        <w:t> </w:t>
      </w:r>
      <w:r w:rsidRPr="00254AB6">
        <w:t> </w:t>
      </w:r>
    </w:p>
    <w:p w:rsidRPr="00254AB6" w:rsidR="00254AB6" w:rsidP="000D1395" w:rsidRDefault="00254AB6" w14:paraId="0AF775A4" w14:textId="77777777">
      <w:pPr>
        <w:numPr>
          <w:ilvl w:val="2"/>
          <w:numId w:val="43"/>
        </w:numPr>
        <w:spacing w:line="240" w:lineRule="auto"/>
      </w:pPr>
      <w:r w:rsidRPr="00254AB6">
        <w:t>Bratři Grimmů (Něm) – pohádky</w:t>
      </w:r>
      <w:r w:rsidRPr="00254AB6">
        <w:rPr>
          <w:rFonts w:ascii="Arial" w:hAnsi="Arial" w:cs="Arial"/>
        </w:rPr>
        <w:t> </w:t>
      </w:r>
      <w:r w:rsidRPr="00254AB6">
        <w:t> </w:t>
      </w:r>
    </w:p>
    <w:p w:rsidRPr="00254AB6" w:rsidR="00254AB6" w:rsidP="000D1395" w:rsidRDefault="00254AB6" w14:paraId="5268D7CA" w14:textId="77777777">
      <w:pPr>
        <w:numPr>
          <w:ilvl w:val="2"/>
          <w:numId w:val="43"/>
        </w:numPr>
        <w:spacing w:line="240" w:lineRule="auto"/>
      </w:pPr>
      <w:r w:rsidRPr="00254AB6">
        <w:t>G. G. Byron (Ang)</w:t>
      </w:r>
      <w:r w:rsidRPr="00254AB6">
        <w:rPr>
          <w:rFonts w:ascii="Arial" w:hAnsi="Arial" w:cs="Arial"/>
        </w:rPr>
        <w:t> </w:t>
      </w:r>
      <w:r w:rsidRPr="00254AB6">
        <w:t> </w:t>
      </w:r>
    </w:p>
    <w:p w:rsidRPr="00254AB6" w:rsidR="00254AB6" w:rsidP="000D1395" w:rsidRDefault="00254AB6" w14:paraId="0AB3578B" w14:textId="77777777">
      <w:pPr>
        <w:spacing w:line="240" w:lineRule="auto"/>
      </w:pPr>
    </w:p>
    <w:p w:rsidRPr="00521396" w:rsidR="00521396" w:rsidP="000D1395" w:rsidRDefault="00521396" w14:paraId="3998E82F" w14:textId="77777777">
      <w:pPr>
        <w:spacing w:line="240" w:lineRule="auto"/>
      </w:pPr>
    </w:p>
    <w:p w:rsidRPr="00635D3A" w:rsidR="00635D3A" w:rsidP="000D1395" w:rsidRDefault="00635D3A" w14:paraId="3A10262C" w14:textId="77777777">
      <w:pPr>
        <w:spacing w:line="240" w:lineRule="auto"/>
        <w:rPr>
          <w:lang w:val="en-US"/>
        </w:rPr>
      </w:pPr>
    </w:p>
    <w:sectPr w:rsidRPr="00635D3A" w:rsidR="00635D3A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A60A1F"/>
    <w:multiLevelType w:val="hybridMultilevel"/>
    <w:tmpl w:val="02BEA8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5E30AE"/>
    <w:multiLevelType w:val="hybridMultilevel"/>
    <w:tmpl w:val="80DC0B3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DB0929"/>
    <w:multiLevelType w:val="hybridMultilevel"/>
    <w:tmpl w:val="C6AC54CE"/>
    <w:lvl w:ilvl="0" w:tplc="0405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5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50005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" w15:restartNumberingAfterBreak="0">
    <w:nsid w:val="075B69BD"/>
    <w:multiLevelType w:val="hybridMultilevel"/>
    <w:tmpl w:val="36E67B26"/>
    <w:lvl w:ilvl="0" w:tplc="0405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5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" w15:restartNumberingAfterBreak="0">
    <w:nsid w:val="076E2D77"/>
    <w:multiLevelType w:val="hybridMultilevel"/>
    <w:tmpl w:val="1968E9F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552C54"/>
    <w:multiLevelType w:val="hybridMultilevel"/>
    <w:tmpl w:val="40F8C296"/>
    <w:lvl w:ilvl="0" w:tplc="0405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047BA5"/>
    <w:multiLevelType w:val="multilevel"/>
    <w:tmpl w:val="80CCA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1180044E"/>
    <w:multiLevelType w:val="multilevel"/>
    <w:tmpl w:val="9A84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 w15:restartNumberingAfterBreak="0">
    <w:nsid w:val="13055B7F"/>
    <w:multiLevelType w:val="multilevel"/>
    <w:tmpl w:val="BC7C5A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00649E"/>
    <w:multiLevelType w:val="hybridMultilevel"/>
    <w:tmpl w:val="872E56F2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575FA1"/>
    <w:multiLevelType w:val="hybridMultilevel"/>
    <w:tmpl w:val="F8660FAA"/>
    <w:lvl w:ilvl="0" w:tplc="0405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1" w15:restartNumberingAfterBreak="0">
    <w:nsid w:val="165C02D3"/>
    <w:multiLevelType w:val="multilevel"/>
    <w:tmpl w:val="14DEF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" w15:restartNumberingAfterBreak="0">
    <w:nsid w:val="1896731B"/>
    <w:multiLevelType w:val="hybridMultilevel"/>
    <w:tmpl w:val="4CF0E796"/>
    <w:lvl w:ilvl="0" w:tplc="0405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3" w15:restartNumberingAfterBreak="0">
    <w:nsid w:val="19C540A3"/>
    <w:multiLevelType w:val="hybridMultilevel"/>
    <w:tmpl w:val="E410D5A0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1A531193"/>
    <w:multiLevelType w:val="hybridMultilevel"/>
    <w:tmpl w:val="E1AE69A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C4D71C2"/>
    <w:multiLevelType w:val="multilevel"/>
    <w:tmpl w:val="FD42994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hint="default" w:ascii="Symbol" w:hAnsi="Symbol"/>
        <w:sz w:val="20"/>
      </w:rPr>
    </w:lvl>
  </w:abstractNum>
  <w:abstractNum w:abstractNumId="16" w15:restartNumberingAfterBreak="0">
    <w:nsid w:val="205766BF"/>
    <w:multiLevelType w:val="multilevel"/>
    <w:tmpl w:val="1A5CB5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5126448"/>
    <w:multiLevelType w:val="hybridMultilevel"/>
    <w:tmpl w:val="F354705E"/>
    <w:lvl w:ilvl="0" w:tplc="0405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8" w15:restartNumberingAfterBreak="0">
    <w:nsid w:val="27A76E14"/>
    <w:multiLevelType w:val="hybridMultilevel"/>
    <w:tmpl w:val="79AEA69E"/>
    <w:lvl w:ilvl="0" w:tplc="0405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04050003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9" w15:restartNumberingAfterBreak="0">
    <w:nsid w:val="2F562A3C"/>
    <w:multiLevelType w:val="hybridMultilevel"/>
    <w:tmpl w:val="09600DF2"/>
    <w:lvl w:ilvl="0" w:tplc="0405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0" w15:restartNumberingAfterBreak="0">
    <w:nsid w:val="31566B3C"/>
    <w:multiLevelType w:val="hybridMultilevel"/>
    <w:tmpl w:val="5D227288"/>
    <w:lvl w:ilvl="0" w:tplc="0405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1" w15:restartNumberingAfterBreak="0">
    <w:nsid w:val="32935CB9"/>
    <w:multiLevelType w:val="hybridMultilevel"/>
    <w:tmpl w:val="CAC0DE24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32D261C8"/>
    <w:multiLevelType w:val="multilevel"/>
    <w:tmpl w:val="FC04D9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2D67DEB"/>
    <w:multiLevelType w:val="multilevel"/>
    <w:tmpl w:val="F9CA7E4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FF72DEE"/>
    <w:multiLevelType w:val="hybridMultilevel"/>
    <w:tmpl w:val="5AE0C624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039791A"/>
    <w:multiLevelType w:val="multilevel"/>
    <w:tmpl w:val="52D899D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440A7FAC"/>
    <w:multiLevelType w:val="hybridMultilevel"/>
    <w:tmpl w:val="978AFF0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63E0945"/>
    <w:multiLevelType w:val="hybridMultilevel"/>
    <w:tmpl w:val="7F08D936"/>
    <w:lvl w:ilvl="0" w:tplc="0405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04050003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8" w15:restartNumberingAfterBreak="0">
    <w:nsid w:val="467C3B04"/>
    <w:multiLevelType w:val="hybridMultilevel"/>
    <w:tmpl w:val="AA32E682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AB25AA4"/>
    <w:multiLevelType w:val="hybridMultilevel"/>
    <w:tmpl w:val="3F282FC0"/>
    <w:lvl w:ilvl="0" w:tplc="B3BCC5BE">
      <w:numFmt w:val="bullet"/>
      <w:lvlText w:val="•"/>
      <w:lvlJc w:val="left"/>
      <w:pPr>
        <w:ind w:left="1068" w:hanging="360"/>
      </w:pPr>
      <w:rPr>
        <w:rFonts w:hint="default" w:ascii="Aptos" w:hAnsi="Aptos" w:eastAsiaTheme="minorHAnsi" w:cstheme="minorBidi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4B582D9F"/>
    <w:multiLevelType w:val="hybridMultilevel"/>
    <w:tmpl w:val="B350AC02"/>
    <w:lvl w:ilvl="0" w:tplc="0405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C36348"/>
    <w:multiLevelType w:val="multilevel"/>
    <w:tmpl w:val="27A66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0BC120C"/>
    <w:multiLevelType w:val="multilevel"/>
    <w:tmpl w:val="2DA0B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3" w15:restartNumberingAfterBreak="0">
    <w:nsid w:val="56E72FC2"/>
    <w:multiLevelType w:val="hybridMultilevel"/>
    <w:tmpl w:val="B82054C8"/>
    <w:lvl w:ilvl="0" w:tplc="0405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4" w15:restartNumberingAfterBreak="0">
    <w:nsid w:val="59222903"/>
    <w:multiLevelType w:val="multilevel"/>
    <w:tmpl w:val="1228EF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FC0110E"/>
    <w:multiLevelType w:val="hybridMultilevel"/>
    <w:tmpl w:val="F00C86A0"/>
    <w:lvl w:ilvl="0" w:tplc="0405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6" w15:restartNumberingAfterBreak="0">
    <w:nsid w:val="60E2785A"/>
    <w:multiLevelType w:val="multilevel"/>
    <w:tmpl w:val="D8A81D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5140A59"/>
    <w:multiLevelType w:val="hybridMultilevel"/>
    <w:tmpl w:val="42DE8D50"/>
    <w:lvl w:ilvl="0" w:tplc="0405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8" w15:restartNumberingAfterBreak="0">
    <w:nsid w:val="66615849"/>
    <w:multiLevelType w:val="hybridMultilevel"/>
    <w:tmpl w:val="6336775E"/>
    <w:lvl w:ilvl="0" w:tplc="B3BCC5BE">
      <w:numFmt w:val="bullet"/>
      <w:lvlText w:val="•"/>
      <w:lvlJc w:val="left"/>
      <w:pPr>
        <w:ind w:left="1428" w:hanging="360"/>
      </w:pPr>
      <w:rPr>
        <w:rFonts w:hint="default" w:ascii="Aptos" w:hAnsi="Aptos" w:eastAsiaTheme="minorHAnsi" w:cstheme="minorBidi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9" w15:restartNumberingAfterBreak="0">
    <w:nsid w:val="69AD6CCC"/>
    <w:multiLevelType w:val="hybridMultilevel"/>
    <w:tmpl w:val="458690B4"/>
    <w:lvl w:ilvl="0" w:tplc="0405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0" w15:restartNumberingAfterBreak="0">
    <w:nsid w:val="6AA63F59"/>
    <w:multiLevelType w:val="multilevel"/>
    <w:tmpl w:val="F92E134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71260D43"/>
    <w:multiLevelType w:val="multilevel"/>
    <w:tmpl w:val="D530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2" w15:restartNumberingAfterBreak="0">
    <w:nsid w:val="76184BF3"/>
    <w:multiLevelType w:val="hybridMultilevel"/>
    <w:tmpl w:val="CFD00AAA"/>
    <w:lvl w:ilvl="0" w:tplc="04050001">
      <w:start w:val="1"/>
      <w:numFmt w:val="bullet"/>
      <w:lvlText w:val=""/>
      <w:lvlJc w:val="left"/>
      <w:pPr>
        <w:ind w:left="1425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2145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865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585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4305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5025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745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465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7185" w:hanging="360"/>
      </w:pPr>
      <w:rPr>
        <w:rFonts w:hint="default" w:ascii="Wingdings" w:hAnsi="Wingdings"/>
      </w:rPr>
    </w:lvl>
  </w:abstractNum>
  <w:abstractNum w:abstractNumId="43" w15:restartNumberingAfterBreak="0">
    <w:nsid w:val="773503A7"/>
    <w:multiLevelType w:val="hybridMultilevel"/>
    <w:tmpl w:val="7F7C182E"/>
    <w:lvl w:ilvl="0" w:tplc="B3BCC5BE">
      <w:numFmt w:val="bullet"/>
      <w:lvlText w:val="•"/>
      <w:lvlJc w:val="left"/>
      <w:pPr>
        <w:ind w:left="1068" w:hanging="360"/>
      </w:pPr>
      <w:rPr>
        <w:rFonts w:hint="default" w:ascii="Aptos" w:hAnsi="Aptos" w:eastAsiaTheme="minorHAnsi" w:cstheme="minorBidi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44" w15:restartNumberingAfterBreak="0">
    <w:nsid w:val="78911EF0"/>
    <w:multiLevelType w:val="multilevel"/>
    <w:tmpl w:val="4DA89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5" w15:restartNumberingAfterBreak="0">
    <w:nsid w:val="78B9232F"/>
    <w:multiLevelType w:val="hybridMultilevel"/>
    <w:tmpl w:val="E6606C0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FFD57C1"/>
    <w:multiLevelType w:val="multilevel"/>
    <w:tmpl w:val="84DEE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3557425">
    <w:abstractNumId w:val="5"/>
  </w:num>
  <w:num w:numId="2" w16cid:durableId="848059044">
    <w:abstractNumId w:val="14"/>
  </w:num>
  <w:num w:numId="3" w16cid:durableId="2146508646">
    <w:abstractNumId w:val="0"/>
  </w:num>
  <w:num w:numId="4" w16cid:durableId="1179197415">
    <w:abstractNumId w:val="24"/>
  </w:num>
  <w:num w:numId="5" w16cid:durableId="895432030">
    <w:abstractNumId w:val="9"/>
  </w:num>
  <w:num w:numId="6" w16cid:durableId="1588883115">
    <w:abstractNumId w:val="30"/>
  </w:num>
  <w:num w:numId="7" w16cid:durableId="1285162496">
    <w:abstractNumId w:val="26"/>
  </w:num>
  <w:num w:numId="8" w16cid:durableId="1003052166">
    <w:abstractNumId w:val="28"/>
  </w:num>
  <w:num w:numId="9" w16cid:durableId="1983190127">
    <w:abstractNumId w:val="4"/>
  </w:num>
  <w:num w:numId="10" w16cid:durableId="926619515">
    <w:abstractNumId w:val="1"/>
  </w:num>
  <w:num w:numId="11" w16cid:durableId="1319843379">
    <w:abstractNumId w:val="45"/>
  </w:num>
  <w:num w:numId="12" w16cid:durableId="1013799564">
    <w:abstractNumId w:val="42"/>
  </w:num>
  <w:num w:numId="13" w16cid:durableId="278950990">
    <w:abstractNumId w:val="12"/>
  </w:num>
  <w:num w:numId="14" w16cid:durableId="451441974">
    <w:abstractNumId w:val="39"/>
  </w:num>
  <w:num w:numId="15" w16cid:durableId="405307019">
    <w:abstractNumId w:val="37"/>
  </w:num>
  <w:num w:numId="16" w16cid:durableId="2008167236">
    <w:abstractNumId w:val="3"/>
  </w:num>
  <w:num w:numId="17" w16cid:durableId="188178699">
    <w:abstractNumId w:val="18"/>
  </w:num>
  <w:num w:numId="18" w16cid:durableId="1734238012">
    <w:abstractNumId w:val="27"/>
  </w:num>
  <w:num w:numId="19" w16cid:durableId="757989791">
    <w:abstractNumId w:val="35"/>
  </w:num>
  <w:num w:numId="20" w16cid:durableId="1925802311">
    <w:abstractNumId w:val="10"/>
  </w:num>
  <w:num w:numId="21" w16cid:durableId="1753157918">
    <w:abstractNumId w:val="33"/>
  </w:num>
  <w:num w:numId="22" w16cid:durableId="1013531119">
    <w:abstractNumId w:val="19"/>
  </w:num>
  <w:num w:numId="23" w16cid:durableId="2105296889">
    <w:abstractNumId w:val="43"/>
  </w:num>
  <w:num w:numId="24" w16cid:durableId="184901106">
    <w:abstractNumId w:val="38"/>
  </w:num>
  <w:num w:numId="25" w16cid:durableId="887959353">
    <w:abstractNumId w:val="29"/>
  </w:num>
  <w:num w:numId="26" w16cid:durableId="460196879">
    <w:abstractNumId w:val="15"/>
  </w:num>
  <w:num w:numId="27" w16cid:durableId="1045519177">
    <w:abstractNumId w:val="7"/>
  </w:num>
  <w:num w:numId="28" w16cid:durableId="1857306870">
    <w:abstractNumId w:val="6"/>
  </w:num>
  <w:num w:numId="29" w16cid:durableId="270936494">
    <w:abstractNumId w:val="41"/>
  </w:num>
  <w:num w:numId="30" w16cid:durableId="378089796">
    <w:abstractNumId w:val="11"/>
  </w:num>
  <w:num w:numId="31" w16cid:durableId="504396667">
    <w:abstractNumId w:val="32"/>
  </w:num>
  <w:num w:numId="32" w16cid:durableId="627665449">
    <w:abstractNumId w:val="44"/>
  </w:num>
  <w:num w:numId="33" w16cid:durableId="1876387084">
    <w:abstractNumId w:val="25"/>
  </w:num>
  <w:num w:numId="34" w16cid:durableId="962229712">
    <w:abstractNumId w:val="46"/>
  </w:num>
  <w:num w:numId="35" w16cid:durableId="2006471215">
    <w:abstractNumId w:val="16"/>
  </w:num>
  <w:num w:numId="36" w16cid:durableId="979774886">
    <w:abstractNumId w:val="22"/>
  </w:num>
  <w:num w:numId="37" w16cid:durableId="1713724485">
    <w:abstractNumId w:val="40"/>
  </w:num>
  <w:num w:numId="38" w16cid:durableId="487136533">
    <w:abstractNumId w:val="31"/>
  </w:num>
  <w:num w:numId="39" w16cid:durableId="1981418639">
    <w:abstractNumId w:val="34"/>
  </w:num>
  <w:num w:numId="40" w16cid:durableId="65615770">
    <w:abstractNumId w:val="8"/>
  </w:num>
  <w:num w:numId="41" w16cid:durableId="1442185867">
    <w:abstractNumId w:val="36"/>
  </w:num>
  <w:num w:numId="42" w16cid:durableId="2131319914">
    <w:abstractNumId w:val="23"/>
  </w:num>
  <w:num w:numId="43" w16cid:durableId="484661670">
    <w:abstractNumId w:val="2"/>
  </w:num>
  <w:num w:numId="44" w16cid:durableId="871068330">
    <w:abstractNumId w:val="20"/>
  </w:num>
  <w:num w:numId="45" w16cid:durableId="161047355">
    <w:abstractNumId w:val="13"/>
  </w:num>
  <w:num w:numId="46" w16cid:durableId="1962420383">
    <w:abstractNumId w:val="17"/>
  </w:num>
  <w:num w:numId="47" w16cid:durableId="59509839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DBC"/>
    <w:rsid w:val="00001EBF"/>
    <w:rsid w:val="000055AA"/>
    <w:rsid w:val="00020C43"/>
    <w:rsid w:val="00072B0B"/>
    <w:rsid w:val="00080FDE"/>
    <w:rsid w:val="00093E1D"/>
    <w:rsid w:val="000A52F7"/>
    <w:rsid w:val="000A7F69"/>
    <w:rsid w:val="000D1395"/>
    <w:rsid w:val="000E2891"/>
    <w:rsid w:val="000E7361"/>
    <w:rsid w:val="00126CDF"/>
    <w:rsid w:val="00164902"/>
    <w:rsid w:val="00184A8F"/>
    <w:rsid w:val="0018671F"/>
    <w:rsid w:val="00211D61"/>
    <w:rsid w:val="00254AB6"/>
    <w:rsid w:val="00261DDB"/>
    <w:rsid w:val="002767A1"/>
    <w:rsid w:val="002B368B"/>
    <w:rsid w:val="002C622D"/>
    <w:rsid w:val="0035611E"/>
    <w:rsid w:val="00386DBC"/>
    <w:rsid w:val="003D0CF2"/>
    <w:rsid w:val="003D4E3D"/>
    <w:rsid w:val="003D552F"/>
    <w:rsid w:val="003F0DDB"/>
    <w:rsid w:val="003F597C"/>
    <w:rsid w:val="00430BFE"/>
    <w:rsid w:val="004518A2"/>
    <w:rsid w:val="00475B59"/>
    <w:rsid w:val="004908AD"/>
    <w:rsid w:val="004A055D"/>
    <w:rsid w:val="004A3526"/>
    <w:rsid w:val="004C64EA"/>
    <w:rsid w:val="00505E6E"/>
    <w:rsid w:val="00521396"/>
    <w:rsid w:val="00532662"/>
    <w:rsid w:val="00551AEA"/>
    <w:rsid w:val="00572549"/>
    <w:rsid w:val="005E247B"/>
    <w:rsid w:val="006005D8"/>
    <w:rsid w:val="00617A63"/>
    <w:rsid w:val="00635D3A"/>
    <w:rsid w:val="00661A36"/>
    <w:rsid w:val="00675D7E"/>
    <w:rsid w:val="00677948"/>
    <w:rsid w:val="00690910"/>
    <w:rsid w:val="006A73DA"/>
    <w:rsid w:val="006A7DF4"/>
    <w:rsid w:val="006C6494"/>
    <w:rsid w:val="006E318C"/>
    <w:rsid w:val="006E5E50"/>
    <w:rsid w:val="006F0615"/>
    <w:rsid w:val="007008A6"/>
    <w:rsid w:val="00704B40"/>
    <w:rsid w:val="00745E0A"/>
    <w:rsid w:val="00751C49"/>
    <w:rsid w:val="00784504"/>
    <w:rsid w:val="00791937"/>
    <w:rsid w:val="00791B17"/>
    <w:rsid w:val="007A46FF"/>
    <w:rsid w:val="007C4A3F"/>
    <w:rsid w:val="0080392E"/>
    <w:rsid w:val="00837997"/>
    <w:rsid w:val="00862690"/>
    <w:rsid w:val="0089298B"/>
    <w:rsid w:val="008B6A45"/>
    <w:rsid w:val="008D0175"/>
    <w:rsid w:val="008D31D9"/>
    <w:rsid w:val="00920102"/>
    <w:rsid w:val="00983359"/>
    <w:rsid w:val="009A7673"/>
    <w:rsid w:val="009E0B90"/>
    <w:rsid w:val="00A13A2C"/>
    <w:rsid w:val="00A34AF2"/>
    <w:rsid w:val="00A5421B"/>
    <w:rsid w:val="00A605A5"/>
    <w:rsid w:val="00A6065C"/>
    <w:rsid w:val="00A65FB3"/>
    <w:rsid w:val="00AE775A"/>
    <w:rsid w:val="00AF44E9"/>
    <w:rsid w:val="00B12349"/>
    <w:rsid w:val="00B1630F"/>
    <w:rsid w:val="00B50BB9"/>
    <w:rsid w:val="00B837EF"/>
    <w:rsid w:val="00B93E0A"/>
    <w:rsid w:val="00BA7620"/>
    <w:rsid w:val="00BF1883"/>
    <w:rsid w:val="00C45C02"/>
    <w:rsid w:val="00D067E5"/>
    <w:rsid w:val="00D26296"/>
    <w:rsid w:val="00D71A4F"/>
    <w:rsid w:val="00D73D96"/>
    <w:rsid w:val="00D8362C"/>
    <w:rsid w:val="00D9784E"/>
    <w:rsid w:val="00DD28DF"/>
    <w:rsid w:val="00DD6705"/>
    <w:rsid w:val="00E030D3"/>
    <w:rsid w:val="00E06EF7"/>
    <w:rsid w:val="00EA050A"/>
    <w:rsid w:val="00ED2DFB"/>
    <w:rsid w:val="00EE2E34"/>
    <w:rsid w:val="00EE717B"/>
    <w:rsid w:val="00F017B2"/>
    <w:rsid w:val="00F40E3B"/>
    <w:rsid w:val="00F55C4F"/>
    <w:rsid w:val="00F62BA4"/>
    <w:rsid w:val="00F829DF"/>
    <w:rsid w:val="00FE2228"/>
    <w:rsid w:val="05120710"/>
    <w:rsid w:val="2565FDE9"/>
    <w:rsid w:val="52053045"/>
    <w:rsid w:val="73EEF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E3B16A"/>
  <w15:docId w15:val="{33F2C4EC-335B-41E4-80CA-7E6893CF5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n" w:default="1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072B0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072B0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072B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072B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072B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072B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072B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072B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072B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Standardnpsmoodstavce" w:default="1">
    <w:name w:val="Default Paragraph Font"/>
    <w:uiPriority w:val="1"/>
    <w:unhideWhenUsed/>
  </w:style>
  <w:style w:type="table" w:styleId="Normlntabulk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seznamu" w:default="1">
    <w:name w:val="No List"/>
    <w:uiPriority w:val="99"/>
    <w:semiHidden/>
    <w:unhideWhenUsed/>
  </w:style>
  <w:style w:type="character" w:styleId="Nadpis1Char" w:customStyle="1">
    <w:name w:val="Nadpis 1 Char"/>
    <w:basedOn w:val="Standardnpsmoodstavce"/>
    <w:link w:val="Nadpis1"/>
    <w:uiPriority w:val="9"/>
    <w:rsid w:val="00072B0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Nadpis2Char" w:customStyle="1">
    <w:name w:val="Nadpis 2 Char"/>
    <w:basedOn w:val="Standardnpsmoodstavce"/>
    <w:link w:val="Nadpis2"/>
    <w:uiPriority w:val="9"/>
    <w:rsid w:val="00072B0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Nadpis3Char" w:customStyle="1">
    <w:name w:val="Nadpis 3 Char"/>
    <w:basedOn w:val="Standardnpsmoodstavce"/>
    <w:link w:val="Nadpis3"/>
    <w:uiPriority w:val="9"/>
    <w:rsid w:val="00072B0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Nadpis4Char" w:customStyle="1">
    <w:name w:val="Nadpis 4 Char"/>
    <w:basedOn w:val="Standardnpsmoodstavce"/>
    <w:link w:val="Nadpis4"/>
    <w:uiPriority w:val="9"/>
    <w:rsid w:val="00072B0B"/>
    <w:rPr>
      <w:rFonts w:eastAsiaTheme="majorEastAsia" w:cstheme="majorBidi"/>
      <w:i/>
      <w:iCs/>
      <w:color w:val="0F4761" w:themeColor="accent1" w:themeShade="BF"/>
    </w:rPr>
  </w:style>
  <w:style w:type="character" w:styleId="Nadpis5Char" w:customStyle="1">
    <w:name w:val="Nadpis 5 Char"/>
    <w:basedOn w:val="Standardnpsmoodstavce"/>
    <w:link w:val="Nadpis5"/>
    <w:uiPriority w:val="9"/>
    <w:semiHidden/>
    <w:rsid w:val="00072B0B"/>
    <w:rPr>
      <w:rFonts w:eastAsiaTheme="majorEastAsia" w:cstheme="majorBidi"/>
      <w:color w:val="0F4761" w:themeColor="accent1" w:themeShade="BF"/>
    </w:rPr>
  </w:style>
  <w:style w:type="character" w:styleId="Nadpis6Char" w:customStyle="1">
    <w:name w:val="Nadpis 6 Char"/>
    <w:basedOn w:val="Standardnpsmoodstavce"/>
    <w:link w:val="Nadpis6"/>
    <w:uiPriority w:val="9"/>
    <w:semiHidden/>
    <w:rsid w:val="00072B0B"/>
    <w:rPr>
      <w:rFonts w:eastAsiaTheme="majorEastAsia" w:cstheme="majorBidi"/>
      <w:i/>
      <w:iCs/>
      <w:color w:val="595959" w:themeColor="text1" w:themeTint="A6"/>
    </w:rPr>
  </w:style>
  <w:style w:type="character" w:styleId="Nadpis7Char" w:customStyle="1">
    <w:name w:val="Nadpis 7 Char"/>
    <w:basedOn w:val="Standardnpsmoodstavce"/>
    <w:link w:val="Nadpis7"/>
    <w:uiPriority w:val="9"/>
    <w:semiHidden/>
    <w:rsid w:val="00072B0B"/>
    <w:rPr>
      <w:rFonts w:eastAsiaTheme="majorEastAsia" w:cstheme="majorBidi"/>
      <w:color w:val="595959" w:themeColor="text1" w:themeTint="A6"/>
    </w:rPr>
  </w:style>
  <w:style w:type="character" w:styleId="Nadpis8Char" w:customStyle="1">
    <w:name w:val="Nadpis 8 Char"/>
    <w:basedOn w:val="Standardnpsmoodstavce"/>
    <w:link w:val="Nadpis8"/>
    <w:uiPriority w:val="9"/>
    <w:semiHidden/>
    <w:rsid w:val="00072B0B"/>
    <w:rPr>
      <w:rFonts w:eastAsiaTheme="majorEastAsia" w:cstheme="majorBidi"/>
      <w:i/>
      <w:iCs/>
      <w:color w:val="272727" w:themeColor="text1" w:themeTint="D8"/>
    </w:rPr>
  </w:style>
  <w:style w:type="character" w:styleId="Nadpis9Char" w:customStyle="1">
    <w:name w:val="Nadpis 9 Char"/>
    <w:basedOn w:val="Standardnpsmoodstavce"/>
    <w:link w:val="Nadpis9"/>
    <w:uiPriority w:val="9"/>
    <w:semiHidden/>
    <w:rsid w:val="00072B0B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072B0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NzevChar" w:customStyle="1">
    <w:name w:val="Název Char"/>
    <w:basedOn w:val="Standardnpsmoodstavce"/>
    <w:link w:val="Nzev"/>
    <w:uiPriority w:val="10"/>
    <w:rsid w:val="00072B0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072B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PodnadpisChar" w:customStyle="1">
    <w:name w:val="Podnadpis Char"/>
    <w:basedOn w:val="Standardnpsmoodstavce"/>
    <w:link w:val="Podnadpis"/>
    <w:uiPriority w:val="11"/>
    <w:rsid w:val="00072B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072B0B"/>
    <w:pPr>
      <w:spacing w:before="160"/>
      <w:jc w:val="center"/>
    </w:pPr>
    <w:rPr>
      <w:i/>
      <w:iCs/>
      <w:color w:val="404040" w:themeColor="text1" w:themeTint="BF"/>
    </w:rPr>
  </w:style>
  <w:style w:type="character" w:styleId="CittChar" w:customStyle="1">
    <w:name w:val="Citát Char"/>
    <w:basedOn w:val="Standardnpsmoodstavce"/>
    <w:link w:val="Citt"/>
    <w:uiPriority w:val="29"/>
    <w:rsid w:val="00072B0B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072B0B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072B0B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072B0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VrazncittChar" w:customStyle="1">
    <w:name w:val="Výrazný citát Char"/>
    <w:basedOn w:val="Standardnpsmoodstavce"/>
    <w:link w:val="Vrazncitt"/>
    <w:uiPriority w:val="30"/>
    <w:rsid w:val="00072B0B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072B0B"/>
    <w:rPr>
      <w:b/>
      <w:bCs/>
      <w:smallCaps/>
      <w:color w:val="0F4761" w:themeColor="accent1" w:themeShade="BF"/>
      <w:spacing w:val="5"/>
    </w:rPr>
  </w:style>
  <w:style w:type="character" w:styleId="Odkaznakoment">
    <w:name w:val="annotation reference"/>
    <w:basedOn w:val="Standardnpsmoodstavce"/>
    <w:uiPriority w:val="99"/>
    <w:semiHidden/>
    <w:unhideWhenUsed/>
    <w:rsid w:val="006F0615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unhideWhenUsed/>
    <w:rsid w:val="006F0615"/>
    <w:pPr>
      <w:spacing w:line="240" w:lineRule="auto"/>
    </w:pPr>
    <w:rPr>
      <w:sz w:val="20"/>
      <w:szCs w:val="20"/>
    </w:rPr>
  </w:style>
  <w:style w:type="character" w:styleId="TextkomenteChar" w:customStyle="1">
    <w:name w:val="Text komentáře Char"/>
    <w:basedOn w:val="Standardnpsmoodstavce"/>
    <w:link w:val="Textkomente"/>
    <w:uiPriority w:val="99"/>
    <w:rsid w:val="006F0615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6F0615"/>
    <w:rPr>
      <w:b/>
      <w:bCs/>
    </w:rPr>
  </w:style>
  <w:style w:type="character" w:styleId="PedmtkomenteChar" w:customStyle="1">
    <w:name w:val="Předmět komentáře Char"/>
    <w:basedOn w:val="TextkomenteChar"/>
    <w:link w:val="Pedmtkomente"/>
    <w:uiPriority w:val="99"/>
    <w:semiHidden/>
    <w:rsid w:val="006F0615"/>
    <w:rPr>
      <w:b/>
      <w:bCs/>
      <w:sz w:val="20"/>
      <w:szCs w:val="20"/>
    </w:rPr>
  </w:style>
  <w:style w:type="character" w:styleId="normaltextrun" w:customStyle="1">
    <w:name w:val="normaltextrun"/>
    <w:basedOn w:val="Standardnpsmoodstavce"/>
    <w:rsid w:val="001649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7681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7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9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45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7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88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13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95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2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0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79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30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35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0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19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74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12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22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1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02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63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73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8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51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34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43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89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6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43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41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17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12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4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8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9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7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17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9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22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484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092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17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7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44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24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9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71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9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0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32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03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24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06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6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45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31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9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50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75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spsoafm-my.sharepoint.com/personal/drabinaa_pojfm_cz/Documents/cestina/Charakteristika%20um&#283;leck&#233;ho%20textu.dotx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84dd0a2-da34-4871-bd8a-9b9efd768ea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7622CDE27B3B54191A1144E1855EF8E" ma:contentTypeVersion="15" ma:contentTypeDescription="Vytvoří nový dokument" ma:contentTypeScope="" ma:versionID="063a33b23474da0da95aef0df1e82104">
  <xsd:schema xmlns:xsd="http://www.w3.org/2001/XMLSchema" xmlns:xs="http://www.w3.org/2001/XMLSchema" xmlns:p="http://schemas.microsoft.com/office/2006/metadata/properties" xmlns:ns3="e84dd0a2-da34-4871-bd8a-9b9efd768eab" xmlns:ns4="3278cc48-1f91-42ab-83da-e846b431c1ac" targetNamespace="http://schemas.microsoft.com/office/2006/metadata/properties" ma:root="true" ma:fieldsID="24476be00848c4ecb71af559c2e61dda" ns3:_="" ns4:_="">
    <xsd:import namespace="e84dd0a2-da34-4871-bd8a-9b9efd768eab"/>
    <xsd:import namespace="3278cc48-1f91-42ab-83da-e846b431c1ac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ServiceAutoTags" minOccurs="0"/>
                <xsd:element ref="ns3:MediaServiceSystemTags" minOccurs="0"/>
                <xsd:element ref="ns3:MediaServiceOCR" minOccurs="0"/>
                <xsd:element ref="ns3:MediaLengthInSeconds" minOccurs="0"/>
                <xsd:element ref="ns3:MediaServiceSearchProperties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4dd0a2-da34-4871-bd8a-9b9efd768eab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78cc48-1f91-42ab-83da-e846b431c1ac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2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C6B6A1C-C5AD-4FCD-A8F7-EF57E92998D5}">
  <ds:schemaRefs>
    <ds:schemaRef ds:uri="http://schemas.microsoft.com/office/2006/documentManagement/types"/>
    <ds:schemaRef ds:uri="http://purl.org/dc/terms/"/>
    <ds:schemaRef ds:uri="3278cc48-1f91-42ab-83da-e846b431c1ac"/>
    <ds:schemaRef ds:uri="e84dd0a2-da34-4871-bd8a-9b9efd768eab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http://schemas.microsoft.com/office/2006/metadata/properties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85A82AC5-2B18-4280-9F9E-4EA639B82C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4dd0a2-da34-4871-bd8a-9b9efd768eab"/>
    <ds:schemaRef ds:uri="3278cc48-1f91-42ab-83da-e846b431c1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D73C381-41C2-454C-99A2-58AE6DB59CDB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Charakteristika%20uměleckého%20textu.dotx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Adam Drabina</dc:creator>
  <keywords/>
  <dc:description/>
  <lastModifiedBy>23 drabina adam</lastModifiedBy>
  <revision>27</revision>
  <dcterms:created xsi:type="dcterms:W3CDTF">2024-12-15T16:25:00.0000000Z</dcterms:created>
  <dcterms:modified xsi:type="dcterms:W3CDTF">2024-12-15T17:01:03.9731151Z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0x01010077622CDE27B3B54191A1144E1855EF8E</vt:lpwstr>
  </property>
</Properties>
</file>