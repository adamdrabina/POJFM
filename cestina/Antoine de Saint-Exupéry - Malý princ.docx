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971C" w14:textId="17E6AC70" w:rsidR="00D71A4F" w:rsidRDefault="00072B0B" w:rsidP="00072B0B">
      <w:pPr>
        <w:pStyle w:val="Nadpis1"/>
      </w:pPr>
      <w:r w:rsidRPr="00475B59">
        <w:t xml:space="preserve">Charakteristika uměleckého </w:t>
      </w:r>
      <w:r w:rsidR="00635D3A" w:rsidRPr="00475B59">
        <w:t>textu</w:t>
      </w:r>
      <w:r w:rsidR="008C007B">
        <w:t xml:space="preserve"> - </w:t>
      </w:r>
      <w:r w:rsidR="008C007B" w:rsidRPr="008C007B">
        <w:t>Antoine de Saint-Exupéry</w:t>
      </w:r>
      <w:r w:rsidR="008C007B">
        <w:t xml:space="preserve"> – Malý princ</w:t>
      </w:r>
    </w:p>
    <w:p w14:paraId="522BF9AB" w14:textId="77777777" w:rsidR="00E06EF7" w:rsidRDefault="00D8362C" w:rsidP="00E06EF7">
      <w:pPr>
        <w:pStyle w:val="Nadpis2"/>
      </w:pPr>
      <w:r>
        <w:t>Analýza uměleckého textu</w:t>
      </w:r>
    </w:p>
    <w:p w14:paraId="7C15EF8E" w14:textId="77777777" w:rsidR="00521396" w:rsidRDefault="00521396" w:rsidP="004A3526">
      <w:pPr>
        <w:pStyle w:val="Nadpis3"/>
        <w:numPr>
          <w:ilvl w:val="0"/>
          <w:numId w:val="1"/>
        </w:numPr>
      </w:pPr>
      <w:r>
        <w:t>Část</w:t>
      </w:r>
    </w:p>
    <w:p w14:paraId="70942400" w14:textId="77777777" w:rsidR="004A3526" w:rsidRDefault="00AF44E9" w:rsidP="00AE775A">
      <w:pPr>
        <w:pStyle w:val="Nadpis4"/>
        <w:numPr>
          <w:ilvl w:val="0"/>
          <w:numId w:val="7"/>
        </w:numPr>
      </w:pPr>
      <w:r>
        <w:t>Děj</w:t>
      </w:r>
    </w:p>
    <w:p w14:paraId="05AE749A" w14:textId="703752A8" w:rsidR="00CB20B8" w:rsidRDefault="00CB20B8" w:rsidP="00CB20B8">
      <w:pPr>
        <w:jc w:val="both"/>
      </w:pPr>
      <w:r>
        <w:t>Kniha začíná vzpomínkou na dětství, jak se autor knihy pokouší nakreslit hroznýše, který tráví slona. Vždy když kresbu ukáže dospělému, tak ten tvrdí, že se jedná o klobouk. Autor ukazuje, že dospělí nechápou dětský svět plný fantazie. Příběh začíná ztroskotáním pilota na Sahaře. U něj se najednou objeví malý chlapec (malý princ). Chlapec po pilotovi chce, aby nakreslil beránka. Ale kresby se princi stále nelíbí, tak se pilot naštve a nakreslí jen bedýnku. Načež je princ konečně spokojen. Takto začíná jejich přátelství. Poté princ začne vyprávět.</w:t>
      </w:r>
    </w:p>
    <w:p w14:paraId="77D81FC9" w14:textId="10BBEB6D" w:rsidR="00CB20B8" w:rsidRPr="00CB20B8" w:rsidRDefault="00CB20B8" w:rsidP="00CB20B8">
      <w:pPr>
        <w:jc w:val="both"/>
      </w:pPr>
      <w:r>
        <w:t>Odkud pochází, o své planetě B612, o semenech baobabů, které musí pravidelně plít. Poté vypráví o květině malého prince, která se pyšnila svou krásou a poroučela mu, jak se o ní starat. Ve skutečnosti jen skrývala něžnost a lásku k</w:t>
      </w:r>
      <w:r>
        <w:rPr>
          <w:rFonts w:ascii="Arial" w:hAnsi="Arial" w:cs="Arial"/>
        </w:rPr>
        <w:t> </w:t>
      </w:r>
      <w:r>
        <w:t>mal</w:t>
      </w:r>
      <w:r>
        <w:rPr>
          <w:rFonts w:ascii="Aptos" w:hAnsi="Aptos" w:cs="Aptos"/>
        </w:rPr>
        <w:t>é</w:t>
      </w:r>
      <w:r>
        <w:t>mu princi. Na sv</w:t>
      </w:r>
      <w:r>
        <w:rPr>
          <w:rFonts w:ascii="Aptos" w:hAnsi="Aptos" w:cs="Aptos"/>
        </w:rPr>
        <w:t>é</w:t>
      </w:r>
      <w:r>
        <w:t xml:space="preserve"> planet</w:t>
      </w:r>
      <w:r>
        <w:rPr>
          <w:rFonts w:ascii="Aptos" w:hAnsi="Aptos" w:cs="Aptos"/>
        </w:rPr>
        <w:t>ě</w:t>
      </w:r>
      <w:r>
        <w:t xml:space="preserve"> m</w:t>
      </w:r>
      <w:r>
        <w:rPr>
          <w:rFonts w:ascii="Aptos" w:hAnsi="Aptos" w:cs="Aptos"/>
        </w:rPr>
        <w:t>ě</w:t>
      </w:r>
      <w:r>
        <w:t>l tak</w:t>
      </w:r>
      <w:r>
        <w:rPr>
          <w:rFonts w:ascii="Aptos" w:hAnsi="Aptos" w:cs="Aptos"/>
        </w:rPr>
        <w:t>é</w:t>
      </w:r>
      <w:r>
        <w:t xml:space="preserve"> t</w:t>
      </w:r>
      <w:r>
        <w:rPr>
          <w:rFonts w:ascii="Aptos" w:hAnsi="Aptos" w:cs="Aptos"/>
        </w:rPr>
        <w:t>ř</w:t>
      </w:r>
      <w:r>
        <w:t>i sopky, kter</w:t>
      </w:r>
      <w:r>
        <w:rPr>
          <w:rFonts w:ascii="Aptos" w:hAnsi="Aptos" w:cs="Aptos"/>
        </w:rPr>
        <w:t>é</w:t>
      </w:r>
      <w:r>
        <w:t xml:space="preserve"> pravideln</w:t>
      </w:r>
      <w:r>
        <w:rPr>
          <w:rFonts w:ascii="Aptos" w:hAnsi="Aptos" w:cs="Aptos"/>
        </w:rPr>
        <w:t>ě</w:t>
      </w:r>
      <w:r>
        <w:t xml:space="preserve"> vymetal. D</w:t>
      </w:r>
      <w:r>
        <w:rPr>
          <w:rFonts w:ascii="Aptos" w:hAnsi="Aptos" w:cs="Aptos"/>
        </w:rPr>
        <w:t>ů</w:t>
      </w:r>
      <w:r>
        <w:t>le</w:t>
      </w:r>
      <w:r>
        <w:rPr>
          <w:rFonts w:ascii="Aptos" w:hAnsi="Aptos" w:cs="Aptos"/>
        </w:rPr>
        <w:t>ž</w:t>
      </w:r>
      <w:r>
        <w:t>it</w:t>
      </w:r>
      <w:r>
        <w:rPr>
          <w:rFonts w:ascii="Aptos" w:hAnsi="Aptos" w:cs="Aptos"/>
        </w:rPr>
        <w:t>á</w:t>
      </w:r>
      <w:r>
        <w:t xml:space="preserve"> byla pravidelnost a zodpov</w:t>
      </w:r>
      <w:r>
        <w:rPr>
          <w:rFonts w:ascii="Aptos" w:hAnsi="Aptos" w:cs="Aptos"/>
        </w:rPr>
        <w:t>ě</w:t>
      </w:r>
      <w:r>
        <w:t>dnost. Pot</w:t>
      </w:r>
      <w:r>
        <w:rPr>
          <w:rFonts w:ascii="Aptos" w:hAnsi="Aptos" w:cs="Aptos"/>
        </w:rPr>
        <w:t>é</w:t>
      </w:r>
      <w:r>
        <w:t xml:space="preserve"> co mal</w:t>
      </w:r>
      <w:r>
        <w:rPr>
          <w:rFonts w:ascii="Aptos" w:hAnsi="Aptos" w:cs="Aptos"/>
        </w:rPr>
        <w:t>ý</w:t>
      </w:r>
      <w:r>
        <w:t xml:space="preserve"> princ opustil svou planetku, vydal se na cestu po ostatn</w:t>
      </w:r>
      <w:r>
        <w:rPr>
          <w:rFonts w:ascii="Aptos" w:hAnsi="Aptos" w:cs="Aptos"/>
        </w:rPr>
        <w:t>í</w:t>
      </w:r>
      <w:r>
        <w:t>ch planetk</w:t>
      </w:r>
      <w:r>
        <w:rPr>
          <w:rFonts w:ascii="Aptos" w:hAnsi="Aptos" w:cs="Aptos"/>
        </w:rPr>
        <w:t>á</w:t>
      </w:r>
      <w:r>
        <w:t>ch. Na prvn</w:t>
      </w:r>
      <w:r>
        <w:rPr>
          <w:rFonts w:ascii="Aptos" w:hAnsi="Aptos" w:cs="Aptos"/>
        </w:rPr>
        <w:t>í</w:t>
      </w:r>
      <w:r>
        <w:t xml:space="preserve"> potkal kr</w:t>
      </w:r>
      <w:r>
        <w:rPr>
          <w:rFonts w:ascii="Aptos" w:hAnsi="Aptos" w:cs="Aptos"/>
        </w:rPr>
        <w:t>á</w:t>
      </w:r>
      <w:r>
        <w:t>le, kter</w:t>
      </w:r>
      <w:r>
        <w:rPr>
          <w:rFonts w:ascii="Aptos" w:hAnsi="Aptos" w:cs="Aptos"/>
        </w:rPr>
        <w:t>ý</w:t>
      </w:r>
      <w:r>
        <w:t xml:space="preserve"> cht</w:t>
      </w:r>
      <w:r>
        <w:rPr>
          <w:rFonts w:ascii="Aptos" w:hAnsi="Aptos" w:cs="Aptos"/>
        </w:rPr>
        <w:t>ě</w:t>
      </w:r>
      <w:r>
        <w:t>l po</w:t>
      </w:r>
      <w:r>
        <w:rPr>
          <w:rFonts w:ascii="Aptos" w:hAnsi="Aptos" w:cs="Aptos"/>
        </w:rPr>
        <w:t>řá</w:t>
      </w:r>
      <w:r>
        <w:t>d n</w:t>
      </w:r>
      <w:r>
        <w:rPr>
          <w:rFonts w:ascii="Aptos" w:hAnsi="Aptos" w:cs="Aptos"/>
        </w:rPr>
        <w:t>ě</w:t>
      </w:r>
      <w:r>
        <w:t>komu rozkazovat. Na druh</w:t>
      </w:r>
      <w:r>
        <w:rPr>
          <w:rFonts w:ascii="Aptos" w:hAnsi="Aptos" w:cs="Aptos"/>
        </w:rPr>
        <w:t>é</w:t>
      </w:r>
      <w:r>
        <w:t xml:space="preserve"> byl domýšlivec, který chtěl, aby ho princ obdivoval. Na třetí byl pijan, který pil na zapomnění. Na čtvrté bydlel byznysmen, který jen pořád počítal, kolik mu patří hvězd. Na páté žil lampář, který pořád jen zhasínal a rozsvěcoval svítilnu. Na šesté obrovské planetě žil zeměpisec, který princi řekl, aby se podíval na Zemi. Sedmá planeta, kterou princ navštívil, byla tedy Země. Na poušti potkal hada, který mu řekl, že když někoho uštkne, může ho vrátit zpátky na zem, ze které přišel. Poté potká květinu, která mu poradí, kde jsou nějací lidé. Princ dojde do zahrady plné růží, které vypadaly úplně stejně jako ta, kterou měl na své planetě. Ta mu přitom tvrdila, že je jediná na světě. Byl smutný. Najednou se kus od něj ozvala liška. Nemohla se k</w:t>
      </w:r>
      <w:r>
        <w:rPr>
          <w:rFonts w:ascii="Arial" w:hAnsi="Arial" w:cs="Arial"/>
        </w:rPr>
        <w:t> </w:t>
      </w:r>
      <w:r>
        <w:t>n</w:t>
      </w:r>
      <w:r>
        <w:rPr>
          <w:rFonts w:ascii="Aptos" w:hAnsi="Aptos" w:cs="Aptos"/>
        </w:rPr>
        <w:t>ě</w:t>
      </w:r>
      <w:r>
        <w:t>mu p</w:t>
      </w:r>
      <w:r>
        <w:rPr>
          <w:rFonts w:ascii="Aptos" w:hAnsi="Aptos" w:cs="Aptos"/>
        </w:rPr>
        <w:t>ř</w:t>
      </w:r>
      <w:r>
        <w:t>ibl</w:t>
      </w:r>
      <w:r>
        <w:rPr>
          <w:rFonts w:ascii="Aptos" w:hAnsi="Aptos" w:cs="Aptos"/>
        </w:rPr>
        <w:t>íž</w:t>
      </w:r>
      <w:r>
        <w:t>it, proto</w:t>
      </w:r>
      <w:r>
        <w:rPr>
          <w:rFonts w:ascii="Aptos" w:hAnsi="Aptos" w:cs="Aptos"/>
        </w:rPr>
        <w:t>ž</w:t>
      </w:r>
      <w:r>
        <w:t>e nebyla ocho</w:t>
      </w:r>
      <w:r>
        <w:rPr>
          <w:rFonts w:ascii="Aptos" w:hAnsi="Aptos" w:cs="Aptos"/>
        </w:rPr>
        <w:t>č</w:t>
      </w:r>
      <w:r>
        <w:t>en</w:t>
      </w:r>
      <w:r>
        <w:rPr>
          <w:rFonts w:ascii="Aptos" w:hAnsi="Aptos" w:cs="Aptos"/>
        </w:rPr>
        <w:t>á</w:t>
      </w:r>
      <w:r>
        <w:t>. Postupn</w:t>
      </w:r>
      <w:r>
        <w:rPr>
          <w:rFonts w:ascii="Aptos" w:hAnsi="Aptos" w:cs="Aptos"/>
        </w:rPr>
        <w:t>ě</w:t>
      </w:r>
      <w:r>
        <w:t xml:space="preserve"> se, ale princ s</w:t>
      </w:r>
      <w:r>
        <w:rPr>
          <w:rFonts w:ascii="Arial" w:hAnsi="Arial" w:cs="Arial"/>
        </w:rPr>
        <w:t> </w:t>
      </w:r>
      <w:r>
        <w:t>li</w:t>
      </w:r>
      <w:r>
        <w:rPr>
          <w:rFonts w:ascii="Aptos" w:hAnsi="Aptos" w:cs="Aptos"/>
        </w:rPr>
        <w:t>š</w:t>
      </w:r>
      <w:r>
        <w:t>kou sp</w:t>
      </w:r>
      <w:r>
        <w:rPr>
          <w:rFonts w:ascii="Aptos" w:hAnsi="Aptos" w:cs="Aptos"/>
        </w:rPr>
        <w:t>řá</w:t>
      </w:r>
      <w:r>
        <w:t>telil. Ka</w:t>
      </w:r>
      <w:r>
        <w:rPr>
          <w:rFonts w:ascii="Aptos" w:hAnsi="Aptos" w:cs="Aptos"/>
        </w:rPr>
        <w:t>ž</w:t>
      </w:r>
      <w:r>
        <w:t>d</w:t>
      </w:r>
      <w:r>
        <w:rPr>
          <w:rFonts w:ascii="Aptos" w:hAnsi="Aptos" w:cs="Aptos"/>
        </w:rPr>
        <w:t>ý</w:t>
      </w:r>
      <w:r>
        <w:t xml:space="preserve"> den mu dovolila se o trochu v</w:t>
      </w:r>
      <w:r>
        <w:rPr>
          <w:rFonts w:ascii="Aptos" w:hAnsi="Aptos" w:cs="Aptos"/>
        </w:rPr>
        <w:t>í</w:t>
      </w:r>
      <w:r>
        <w:t>c p</w:t>
      </w:r>
      <w:r>
        <w:rPr>
          <w:rFonts w:ascii="Aptos" w:hAnsi="Aptos" w:cs="Aptos"/>
        </w:rPr>
        <w:t>ř</w:t>
      </w:r>
      <w:r>
        <w:t>ibl</w:t>
      </w:r>
      <w:r>
        <w:rPr>
          <w:rFonts w:ascii="Aptos" w:hAnsi="Aptos" w:cs="Aptos"/>
        </w:rPr>
        <w:t>íž</w:t>
      </w:r>
      <w:r>
        <w:t>it. Kdy</w:t>
      </w:r>
      <w:r>
        <w:rPr>
          <w:rFonts w:ascii="Aptos" w:hAnsi="Aptos" w:cs="Aptos"/>
        </w:rPr>
        <w:t>ž</w:t>
      </w:r>
      <w:r>
        <w:t xml:space="preserve"> princ odch</w:t>
      </w:r>
      <w:r>
        <w:rPr>
          <w:rFonts w:ascii="Aptos" w:hAnsi="Aptos" w:cs="Aptos"/>
        </w:rPr>
        <w:t>á</w:t>
      </w:r>
      <w:r>
        <w:t>zel, li</w:t>
      </w:r>
      <w:r>
        <w:rPr>
          <w:rFonts w:ascii="Aptos" w:hAnsi="Aptos" w:cs="Aptos"/>
        </w:rPr>
        <w:t>š</w:t>
      </w:r>
      <w:r>
        <w:t>ka bre</w:t>
      </w:r>
      <w:r>
        <w:rPr>
          <w:rFonts w:ascii="Aptos" w:hAnsi="Aptos" w:cs="Aptos"/>
        </w:rPr>
        <w:t>č</w:t>
      </w:r>
      <w:r>
        <w:t>ela. V</w:t>
      </w:r>
      <w:r>
        <w:rPr>
          <w:rFonts w:ascii="Aptos" w:hAnsi="Aptos" w:cs="Aptos"/>
        </w:rPr>
        <w:t>š</w:t>
      </w:r>
      <w:r>
        <w:t>echny tyto z</w:t>
      </w:r>
      <w:r>
        <w:rPr>
          <w:rFonts w:ascii="Aptos" w:hAnsi="Aptos" w:cs="Aptos"/>
        </w:rPr>
        <w:t>áž</w:t>
      </w:r>
      <w:r>
        <w:t>itky vypr</w:t>
      </w:r>
      <w:r>
        <w:rPr>
          <w:rFonts w:ascii="Aptos" w:hAnsi="Aptos" w:cs="Aptos"/>
        </w:rPr>
        <w:t>á</w:t>
      </w:r>
      <w:r>
        <w:t>v</w:t>
      </w:r>
      <w:r>
        <w:rPr>
          <w:rFonts w:ascii="Aptos" w:hAnsi="Aptos" w:cs="Aptos"/>
        </w:rPr>
        <w:t>ě</w:t>
      </w:r>
      <w:r>
        <w:t>l pilotovi. Na pou</w:t>
      </w:r>
      <w:r>
        <w:rPr>
          <w:rFonts w:ascii="Aptos" w:hAnsi="Aptos" w:cs="Aptos"/>
        </w:rPr>
        <w:t>š</w:t>
      </w:r>
      <w:r>
        <w:t>ti byli ji</w:t>
      </w:r>
      <w:r>
        <w:rPr>
          <w:rFonts w:ascii="Aptos" w:hAnsi="Aptos" w:cs="Aptos"/>
        </w:rPr>
        <w:t>ž</w:t>
      </w:r>
      <w:r>
        <w:t xml:space="preserve"> osm</w:t>
      </w:r>
      <w:r>
        <w:rPr>
          <w:rFonts w:ascii="Aptos" w:hAnsi="Aptos" w:cs="Aptos"/>
        </w:rPr>
        <w:t>ý</w:t>
      </w:r>
      <w:r>
        <w:t xml:space="preserve"> den a do</w:t>
      </w:r>
      <w:r>
        <w:rPr>
          <w:rFonts w:ascii="Aptos" w:hAnsi="Aptos" w:cs="Aptos"/>
        </w:rPr>
        <w:t>š</w:t>
      </w:r>
      <w:r>
        <w:t>la jim voda. Vydali se tedy na cestu ke studni. Cestou si povídají. Malý princ připravuje něco, o čem pilot neví. Žádá jej, ať jde opravovat letadlo a další večer, ať přijde. Když přišel, viděl malého prince si povídat s</w:t>
      </w:r>
      <w:r>
        <w:rPr>
          <w:rFonts w:ascii="Arial" w:hAnsi="Arial" w:cs="Arial"/>
        </w:rPr>
        <w:t> </w:t>
      </w:r>
      <w:r>
        <w:t>hadem. Domlouval si n</w:t>
      </w:r>
      <w:r>
        <w:rPr>
          <w:rFonts w:ascii="Aptos" w:hAnsi="Aptos" w:cs="Aptos"/>
        </w:rPr>
        <w:t>á</w:t>
      </w:r>
      <w:r>
        <w:t>vrat na svou planetu. Pilot byl velmi smutn</w:t>
      </w:r>
      <w:r>
        <w:rPr>
          <w:rFonts w:ascii="Aptos" w:hAnsi="Aptos" w:cs="Aptos"/>
        </w:rPr>
        <w:t>ý</w:t>
      </w:r>
      <w:r>
        <w:t>. Pot</w:t>
      </w:r>
      <w:r>
        <w:rPr>
          <w:rFonts w:ascii="Aptos" w:hAnsi="Aptos" w:cs="Aptos"/>
        </w:rPr>
        <w:t>é</w:t>
      </w:r>
      <w:r>
        <w:t xml:space="preserve"> se mal</w:t>
      </w:r>
      <w:r>
        <w:rPr>
          <w:rFonts w:ascii="Aptos" w:hAnsi="Aptos" w:cs="Aptos"/>
        </w:rPr>
        <w:t>ý</w:t>
      </w:r>
      <w:r>
        <w:t xml:space="preserve"> princ vzd</w:t>
      </w:r>
      <w:r>
        <w:rPr>
          <w:rFonts w:ascii="Aptos" w:hAnsi="Aptos" w:cs="Aptos"/>
        </w:rPr>
        <w:t>á</w:t>
      </w:r>
      <w:r>
        <w:t>lil, nechal se u</w:t>
      </w:r>
      <w:r>
        <w:rPr>
          <w:rFonts w:ascii="Aptos" w:hAnsi="Aptos" w:cs="Aptos"/>
        </w:rPr>
        <w:t>š</w:t>
      </w:r>
      <w:r>
        <w:t>tknout hadem a vr</w:t>
      </w:r>
      <w:r>
        <w:rPr>
          <w:rFonts w:ascii="Aptos" w:hAnsi="Aptos" w:cs="Aptos"/>
        </w:rPr>
        <w:t>á</w:t>
      </w:r>
      <w:r>
        <w:t>til se zp</w:t>
      </w:r>
      <w:r>
        <w:rPr>
          <w:rFonts w:ascii="Aptos" w:hAnsi="Aptos" w:cs="Aptos"/>
        </w:rPr>
        <w:t>á</w:t>
      </w:r>
      <w:r>
        <w:t>tky dom</w:t>
      </w:r>
      <w:r>
        <w:rPr>
          <w:rFonts w:ascii="Aptos" w:hAnsi="Aptos" w:cs="Aptos"/>
        </w:rPr>
        <w:t>ů</w:t>
      </w:r>
      <w:r>
        <w:t>. P</w:t>
      </w:r>
      <w:r>
        <w:rPr>
          <w:rFonts w:ascii="Aptos" w:hAnsi="Aptos" w:cs="Aptos"/>
        </w:rPr>
        <w:t>ří</w:t>
      </w:r>
      <w:r>
        <w:t>b</w:t>
      </w:r>
      <w:r>
        <w:rPr>
          <w:rFonts w:ascii="Aptos" w:hAnsi="Aptos" w:cs="Aptos"/>
        </w:rPr>
        <w:t>ě</w:t>
      </w:r>
      <w:r>
        <w:t>h kon</w:t>
      </w:r>
      <w:r>
        <w:rPr>
          <w:rFonts w:ascii="Aptos" w:hAnsi="Aptos" w:cs="Aptos"/>
        </w:rPr>
        <w:t>čí</w:t>
      </w:r>
      <w:r>
        <w:t xml:space="preserve"> po </w:t>
      </w:r>
      <w:r>
        <w:rPr>
          <w:rFonts w:ascii="Aptos" w:hAnsi="Aptos" w:cs="Aptos"/>
        </w:rPr>
        <w:t>š</w:t>
      </w:r>
      <w:r>
        <w:t xml:space="preserve">esti letech, kdy pilot </w:t>
      </w:r>
      <w:r>
        <w:rPr>
          <w:rFonts w:ascii="Aptos" w:hAnsi="Aptos" w:cs="Aptos"/>
        </w:rPr>
        <w:t>ří</w:t>
      </w:r>
      <w:r>
        <w:t>k</w:t>
      </w:r>
      <w:r>
        <w:rPr>
          <w:rFonts w:ascii="Aptos" w:hAnsi="Aptos" w:cs="Aptos"/>
        </w:rPr>
        <w:t>á</w:t>
      </w:r>
      <w:r>
        <w:t xml:space="preserve">, </w:t>
      </w:r>
      <w:r>
        <w:rPr>
          <w:rFonts w:ascii="Aptos" w:hAnsi="Aptos" w:cs="Aptos"/>
        </w:rPr>
        <w:t>ž</w:t>
      </w:r>
      <w:r>
        <w:t>e poka</w:t>
      </w:r>
      <w:r>
        <w:rPr>
          <w:rFonts w:ascii="Aptos" w:hAnsi="Aptos" w:cs="Aptos"/>
        </w:rPr>
        <w:t>ž</w:t>
      </w:r>
      <w:r>
        <w:t>d</w:t>
      </w:r>
      <w:r>
        <w:rPr>
          <w:rFonts w:ascii="Aptos" w:hAnsi="Aptos" w:cs="Aptos"/>
        </w:rPr>
        <w:t>é</w:t>
      </w:r>
      <w:r>
        <w:t>, kdy</w:t>
      </w:r>
      <w:r>
        <w:rPr>
          <w:rFonts w:ascii="Aptos" w:hAnsi="Aptos" w:cs="Aptos"/>
        </w:rPr>
        <w:t>ž</w:t>
      </w:r>
      <w:r>
        <w:t xml:space="preserve"> se pod</w:t>
      </w:r>
      <w:r>
        <w:rPr>
          <w:rFonts w:ascii="Aptos" w:hAnsi="Aptos" w:cs="Aptos"/>
        </w:rPr>
        <w:t>í</w:t>
      </w:r>
      <w:r>
        <w:t>v</w:t>
      </w:r>
      <w:r>
        <w:rPr>
          <w:rFonts w:ascii="Aptos" w:hAnsi="Aptos" w:cs="Aptos"/>
        </w:rPr>
        <w:t>á</w:t>
      </w:r>
      <w:r>
        <w:t xml:space="preserve"> na hv</w:t>
      </w:r>
      <w:r>
        <w:rPr>
          <w:rFonts w:ascii="Aptos" w:hAnsi="Aptos" w:cs="Aptos"/>
        </w:rPr>
        <w:t>ě</w:t>
      </w:r>
      <w:r>
        <w:t>zdy, vzpomene si na mal</w:t>
      </w:r>
      <w:r>
        <w:rPr>
          <w:rFonts w:ascii="Aptos" w:hAnsi="Aptos" w:cs="Aptos"/>
        </w:rPr>
        <w:t>é</w:t>
      </w:r>
      <w:r>
        <w:t>ho prince a je dojat.</w:t>
      </w:r>
    </w:p>
    <w:p w14:paraId="39E99573" w14:textId="77777777" w:rsidR="00F41371" w:rsidRDefault="00F41371">
      <w:pPr>
        <w:rPr>
          <w:rFonts w:eastAsiaTheme="majorEastAsia" w:cstheme="majorBidi"/>
          <w:i/>
          <w:iCs/>
          <w:color w:val="0F4761" w:themeColor="accent1" w:themeShade="BF"/>
        </w:rPr>
      </w:pPr>
      <w:r>
        <w:br w:type="page"/>
      </w:r>
    </w:p>
    <w:p w14:paraId="7E36194B" w14:textId="314EDFB9" w:rsidR="004A3526" w:rsidRDefault="000E7361" w:rsidP="00AE775A">
      <w:pPr>
        <w:pStyle w:val="Nadpis4"/>
        <w:numPr>
          <w:ilvl w:val="0"/>
          <w:numId w:val="7"/>
        </w:numPr>
      </w:pPr>
      <w:r>
        <w:lastRenderedPageBreak/>
        <w:t>Téma a motiv</w:t>
      </w:r>
    </w:p>
    <w:p w14:paraId="75755802" w14:textId="0B8EDC06" w:rsidR="008037BB" w:rsidRDefault="008037BB" w:rsidP="008037BB">
      <w:pPr>
        <w:pStyle w:val="Odstavecseseznamem"/>
        <w:numPr>
          <w:ilvl w:val="0"/>
          <w:numId w:val="16"/>
        </w:numPr>
      </w:pPr>
      <w:r>
        <w:t xml:space="preserve">Téma: střet </w:t>
      </w:r>
      <w:r w:rsidR="005F09C0">
        <w:t>dětského světa se světem dospělých</w:t>
      </w:r>
    </w:p>
    <w:p w14:paraId="38E7CEDB" w14:textId="3A9C6282" w:rsidR="00AD3324" w:rsidRPr="008037BB" w:rsidRDefault="00AD3324" w:rsidP="008037BB">
      <w:pPr>
        <w:pStyle w:val="Odstavecseseznamem"/>
        <w:numPr>
          <w:ilvl w:val="0"/>
          <w:numId w:val="16"/>
        </w:numPr>
      </w:pPr>
      <w:r>
        <w:t>Motiv: oslava lásky a přátelství</w:t>
      </w:r>
    </w:p>
    <w:p w14:paraId="7C7557D7" w14:textId="77777777" w:rsidR="000E7361" w:rsidRDefault="000E7361" w:rsidP="00AE775A">
      <w:pPr>
        <w:pStyle w:val="Nadpis4"/>
        <w:numPr>
          <w:ilvl w:val="0"/>
          <w:numId w:val="7"/>
        </w:numPr>
      </w:pPr>
      <w:r>
        <w:t>Časoprostor</w:t>
      </w:r>
    </w:p>
    <w:p w14:paraId="6BA676E7" w14:textId="1D71C993" w:rsidR="0046337F" w:rsidRDefault="0046337F" w:rsidP="0046337F">
      <w:pPr>
        <w:pStyle w:val="Odstavecseseznamem"/>
        <w:numPr>
          <w:ilvl w:val="0"/>
          <w:numId w:val="14"/>
        </w:numPr>
      </w:pPr>
      <w:r>
        <w:t>Místo: poušť Sahara</w:t>
      </w:r>
      <w:r w:rsidR="00F41371">
        <w:t>, 7 dalších planet a planeta Malého prince</w:t>
      </w:r>
    </w:p>
    <w:p w14:paraId="6B849AC4" w14:textId="5C7F2C30" w:rsidR="00AD3B64" w:rsidRPr="0046337F" w:rsidRDefault="00AD3B64" w:rsidP="0046337F">
      <w:pPr>
        <w:pStyle w:val="Odstavecseseznamem"/>
        <w:numPr>
          <w:ilvl w:val="0"/>
          <w:numId w:val="14"/>
        </w:numPr>
      </w:pPr>
      <w:r>
        <w:t xml:space="preserve">Časoprostor: </w:t>
      </w:r>
      <w:r w:rsidR="00DD16C9">
        <w:t>pravděpodobně 20. století</w:t>
      </w:r>
    </w:p>
    <w:p w14:paraId="3CB7CE37" w14:textId="77777777" w:rsidR="000E7361" w:rsidRDefault="000E7361" w:rsidP="00AE775A">
      <w:pPr>
        <w:pStyle w:val="Nadpis4"/>
        <w:numPr>
          <w:ilvl w:val="0"/>
          <w:numId w:val="7"/>
        </w:numPr>
      </w:pPr>
      <w:r>
        <w:t>Kompoziční výstavba</w:t>
      </w:r>
    </w:p>
    <w:p w14:paraId="25361102" w14:textId="3BF27465" w:rsidR="0093174D" w:rsidRDefault="00A00C98" w:rsidP="0093174D">
      <w:pPr>
        <w:pStyle w:val="Odstavecseseznamem"/>
        <w:numPr>
          <w:ilvl w:val="0"/>
          <w:numId w:val="12"/>
        </w:numPr>
      </w:pPr>
      <w:r>
        <w:t>Na začátku a na konci</w:t>
      </w:r>
      <w:r w:rsidR="00173FD7">
        <w:t xml:space="preserve"> psáno</w:t>
      </w:r>
      <w:r>
        <w:t xml:space="preserve"> c</w:t>
      </w:r>
      <w:r w:rsidR="00DB4433">
        <w:t>hronologic</w:t>
      </w:r>
      <w:r w:rsidR="00173FD7">
        <w:t>ky</w:t>
      </w:r>
    </w:p>
    <w:p w14:paraId="7441939F" w14:textId="4D73DE90" w:rsidR="00183908" w:rsidRDefault="00183908" w:rsidP="0093174D">
      <w:pPr>
        <w:pStyle w:val="Odstavecseseznamem"/>
        <w:numPr>
          <w:ilvl w:val="0"/>
          <w:numId w:val="12"/>
        </w:numPr>
      </w:pPr>
      <w:r>
        <w:t xml:space="preserve">Části, kde princ navštěvuje různé planetky </w:t>
      </w:r>
      <w:r w:rsidR="00173FD7">
        <w:t>jsou psány retrospektivně</w:t>
      </w:r>
    </w:p>
    <w:p w14:paraId="76E55F91" w14:textId="7F3001E0" w:rsidR="00DB4433" w:rsidRDefault="00DB4433" w:rsidP="0093174D">
      <w:pPr>
        <w:pStyle w:val="Odstavecseseznamem"/>
        <w:numPr>
          <w:ilvl w:val="0"/>
          <w:numId w:val="12"/>
        </w:numPr>
      </w:pPr>
      <w:r>
        <w:t>Rozděleno do 27 kapitol</w:t>
      </w:r>
    </w:p>
    <w:p w14:paraId="7C46B694" w14:textId="44E42411" w:rsidR="00371C7C" w:rsidRPr="0093174D" w:rsidRDefault="00371C7C" w:rsidP="00371C7C">
      <w:pPr>
        <w:pStyle w:val="Odstavecseseznamem"/>
        <w:numPr>
          <w:ilvl w:val="0"/>
          <w:numId w:val="12"/>
        </w:numPr>
      </w:pPr>
      <w:r>
        <w:t>Otevřený konec</w:t>
      </w:r>
    </w:p>
    <w:p w14:paraId="726ED83D" w14:textId="77777777" w:rsidR="000E7361" w:rsidRDefault="006005D8" w:rsidP="00AE775A">
      <w:pPr>
        <w:pStyle w:val="Nadpis4"/>
        <w:numPr>
          <w:ilvl w:val="0"/>
          <w:numId w:val="7"/>
        </w:numPr>
      </w:pPr>
      <w:r>
        <w:t>Literní</w:t>
      </w:r>
      <w:r w:rsidR="000E7361">
        <w:t xml:space="preserve"> </w:t>
      </w:r>
      <w:r w:rsidR="00BF1883">
        <w:t xml:space="preserve">druh a </w:t>
      </w:r>
      <w:r w:rsidR="00261DDB">
        <w:t>žánr</w:t>
      </w:r>
    </w:p>
    <w:p w14:paraId="00902C61" w14:textId="033E4EC0" w:rsidR="00AE1338" w:rsidRDefault="00AE1338" w:rsidP="00AE1338">
      <w:pPr>
        <w:pStyle w:val="Odstavecseseznamem"/>
        <w:numPr>
          <w:ilvl w:val="0"/>
          <w:numId w:val="15"/>
        </w:numPr>
      </w:pPr>
      <w:r>
        <w:t>Druh: epika</w:t>
      </w:r>
    </w:p>
    <w:p w14:paraId="5D6463D7" w14:textId="65FFEC2E" w:rsidR="00AE1338" w:rsidRPr="00AE1338" w:rsidRDefault="00AE1338" w:rsidP="00AE1338">
      <w:pPr>
        <w:pStyle w:val="Odstavecseseznamem"/>
        <w:numPr>
          <w:ilvl w:val="0"/>
          <w:numId w:val="15"/>
        </w:numPr>
      </w:pPr>
      <w:r>
        <w:t xml:space="preserve">Žánr: </w:t>
      </w:r>
      <w:r w:rsidR="006810BA">
        <w:t>filozofický</w:t>
      </w:r>
      <w:r w:rsidR="005E3666">
        <w:t xml:space="preserve"> román</w:t>
      </w:r>
    </w:p>
    <w:p w14:paraId="216A8835" w14:textId="77777777" w:rsidR="00BF1883" w:rsidRDefault="00BF1883" w:rsidP="00BF1883">
      <w:pPr>
        <w:pStyle w:val="Nadpis3"/>
        <w:numPr>
          <w:ilvl w:val="0"/>
          <w:numId w:val="1"/>
        </w:numPr>
      </w:pPr>
      <w:r>
        <w:t>Část</w:t>
      </w:r>
    </w:p>
    <w:p w14:paraId="0EF83066" w14:textId="77777777" w:rsidR="00BF1883" w:rsidRDefault="00A13A2C" w:rsidP="00AE775A">
      <w:pPr>
        <w:pStyle w:val="Nadpis4"/>
        <w:numPr>
          <w:ilvl w:val="0"/>
          <w:numId w:val="8"/>
        </w:numPr>
      </w:pPr>
      <w:r>
        <w:t>Vypravěč</w:t>
      </w:r>
      <w:r>
        <w:rPr>
          <w:lang w:val="en-US"/>
        </w:rPr>
        <w:t>/</w:t>
      </w:r>
      <w:r>
        <w:t>lyrick</w:t>
      </w:r>
      <w:r w:rsidR="006F0615">
        <w:t>ý</w:t>
      </w:r>
      <w:r>
        <w:t xml:space="preserve"> subjekt</w:t>
      </w:r>
    </w:p>
    <w:p w14:paraId="2E3FC7A2" w14:textId="3F181C1D" w:rsidR="00B34938" w:rsidRPr="006810BA" w:rsidRDefault="000E1477" w:rsidP="006810BA">
      <w:pPr>
        <w:pStyle w:val="Odstavecseseznamem"/>
        <w:numPr>
          <w:ilvl w:val="0"/>
          <w:numId w:val="17"/>
        </w:numPr>
      </w:pPr>
      <w:r>
        <w:t>Autor jako pilot</w:t>
      </w:r>
    </w:p>
    <w:p w14:paraId="6265760B" w14:textId="77777777" w:rsidR="00A13A2C" w:rsidRDefault="00A13A2C" w:rsidP="00AE775A">
      <w:pPr>
        <w:pStyle w:val="Nadpis4"/>
        <w:numPr>
          <w:ilvl w:val="0"/>
          <w:numId w:val="8"/>
        </w:numPr>
      </w:pPr>
      <w:r>
        <w:t>Postava</w:t>
      </w:r>
    </w:p>
    <w:p w14:paraId="15599A34" w14:textId="449144B8" w:rsidR="00450FD2" w:rsidRDefault="00450FD2" w:rsidP="00450FD2">
      <w:pPr>
        <w:pStyle w:val="Odstavecseseznamem"/>
        <w:numPr>
          <w:ilvl w:val="0"/>
          <w:numId w:val="13"/>
        </w:numPr>
      </w:pPr>
      <w:r>
        <w:t xml:space="preserve">Malý </w:t>
      </w:r>
      <w:r>
        <w:t>princ – blonďatý</w:t>
      </w:r>
      <w:r>
        <w:t>, malý, zvědavý, starostlivý a usměvavý, planetka B612, potýká se se svými vlastními problémy, ty se můžou zdát nepodstatné</w:t>
      </w:r>
    </w:p>
    <w:p w14:paraId="297D6F8B" w14:textId="2B580918" w:rsidR="00450FD2" w:rsidRDefault="00450FD2" w:rsidP="00450FD2">
      <w:pPr>
        <w:pStyle w:val="Odstavecseseznamem"/>
        <w:numPr>
          <w:ilvl w:val="0"/>
          <w:numId w:val="13"/>
        </w:numPr>
      </w:pPr>
      <w:r>
        <w:t>Pilot – představuje</w:t>
      </w:r>
      <w:r>
        <w:t xml:space="preserve"> vypravěče a A. Exupéryho, ztroskotá se svým letadlem na </w:t>
      </w:r>
      <w:r>
        <w:t>Sahaře,</w:t>
      </w:r>
      <w:r>
        <w:t xml:space="preserve"> kde potkává Malého prince, ohromná představivost, dětská mysl</w:t>
      </w:r>
    </w:p>
    <w:p w14:paraId="4C2CF93E" w14:textId="1D9268B8" w:rsidR="00450FD2" w:rsidRDefault="00450FD2" w:rsidP="00450FD2">
      <w:pPr>
        <w:pStyle w:val="Odstavecseseznamem"/>
        <w:numPr>
          <w:ilvl w:val="0"/>
          <w:numId w:val="13"/>
        </w:numPr>
      </w:pPr>
      <w:r>
        <w:t>si,</w:t>
      </w:r>
      <w:r>
        <w:t xml:space="preserve"> si že vládne celému vesmíru a komukoliv kdo ho navštíví, malého prince jmenuje svým vyslancem, protože je prvním návštěvníkem jeho planety, svou moc ověřuje absolutními příkazy jako sedni si nebo jdi spát</w:t>
      </w:r>
    </w:p>
    <w:p w14:paraId="74629FE1" w14:textId="1D643C95" w:rsidR="00450FD2" w:rsidRDefault="00450FD2" w:rsidP="00450FD2">
      <w:pPr>
        <w:pStyle w:val="Odstavecseseznamem"/>
        <w:numPr>
          <w:ilvl w:val="0"/>
          <w:numId w:val="13"/>
        </w:numPr>
      </w:pPr>
      <w:r>
        <w:t>Domýšlivec – chce</w:t>
      </w:r>
      <w:r>
        <w:t xml:space="preserve"> být všemi obdivován, žije sám se sebou na planetce, nechce slyšet nic co není obdivem jeho samotného, myslí </w:t>
      </w:r>
      <w:r w:rsidR="00200C3B">
        <w:t>si,</w:t>
      </w:r>
      <w:r>
        <w:t xml:space="preserve"> že každý návštěvník ho přišel obdivovat</w:t>
      </w:r>
    </w:p>
    <w:p w14:paraId="069C6B36" w14:textId="4B93BBCB" w:rsidR="00450FD2" w:rsidRDefault="00450FD2" w:rsidP="00450FD2">
      <w:pPr>
        <w:pStyle w:val="Odstavecseseznamem"/>
        <w:numPr>
          <w:ilvl w:val="0"/>
          <w:numId w:val="13"/>
        </w:numPr>
      </w:pPr>
      <w:r>
        <w:t>Pijan – pije</w:t>
      </w:r>
      <w:r>
        <w:t>, aby zapomněl, že pije, ale stydí se za to</w:t>
      </w:r>
    </w:p>
    <w:p w14:paraId="39C99C75" w14:textId="0909DB31" w:rsidR="00450FD2" w:rsidRDefault="00450FD2" w:rsidP="00450FD2">
      <w:pPr>
        <w:pStyle w:val="Odstavecseseznamem"/>
        <w:numPr>
          <w:ilvl w:val="0"/>
          <w:numId w:val="13"/>
        </w:numPr>
      </w:pPr>
      <w:r>
        <w:t>Bussinesman – zaneprázdněný</w:t>
      </w:r>
      <w:r>
        <w:t xml:space="preserve">, počítá hvězdy, myslí </w:t>
      </w:r>
      <w:r w:rsidR="00200C3B">
        <w:t>si,</w:t>
      </w:r>
      <w:r>
        <w:t xml:space="preserve"> že je vlastní, chce nakoupit více </w:t>
      </w:r>
      <w:r>
        <w:t>hvězd,</w:t>
      </w:r>
      <w:r>
        <w:t xml:space="preserve"> aby se stal bohatším a </w:t>
      </w:r>
      <w:r w:rsidR="00200C3B">
        <w:t>významnějším</w:t>
      </w:r>
    </w:p>
    <w:p w14:paraId="068403EF" w14:textId="0DB07A9B" w:rsidR="00450FD2" w:rsidRDefault="00450FD2" w:rsidP="00450FD2">
      <w:pPr>
        <w:pStyle w:val="Odstavecseseznamem"/>
        <w:numPr>
          <w:ilvl w:val="0"/>
          <w:numId w:val="13"/>
        </w:numPr>
      </w:pPr>
      <w:r>
        <w:t>Lampař – neúnavný</w:t>
      </w:r>
      <w:r>
        <w:t>, trpělivý, oddaný poslouchat rozkaz a rozsvěcovat a zhasínat lampu každou minutu</w:t>
      </w:r>
    </w:p>
    <w:p w14:paraId="1197899F" w14:textId="1F780A63" w:rsidR="00450FD2" w:rsidRDefault="00450FD2" w:rsidP="00450FD2">
      <w:pPr>
        <w:pStyle w:val="Odstavecseseznamem"/>
        <w:numPr>
          <w:ilvl w:val="0"/>
          <w:numId w:val="13"/>
        </w:numPr>
      </w:pPr>
      <w:r>
        <w:t>Zeměpisec – vzdělaný</w:t>
      </w:r>
      <w:r>
        <w:t xml:space="preserve"> muž, všechen svůj čas tráví tvorbou map, pouze </w:t>
      </w:r>
      <w:r w:rsidR="00200C3B">
        <w:t>zapisuje,</w:t>
      </w:r>
      <w:r>
        <w:t xml:space="preserve"> co objevil někdo jiný</w:t>
      </w:r>
    </w:p>
    <w:p w14:paraId="2282D204" w14:textId="54AEE461" w:rsidR="00450FD2" w:rsidRPr="00450FD2" w:rsidRDefault="00200C3B" w:rsidP="00450FD2">
      <w:pPr>
        <w:pStyle w:val="Odstavecseseznamem"/>
        <w:numPr>
          <w:ilvl w:val="0"/>
          <w:numId w:val="13"/>
        </w:numPr>
      </w:pPr>
      <w:r>
        <w:t>Liška – chce</w:t>
      </w:r>
      <w:r w:rsidR="00450FD2">
        <w:t>, aby si ji Malý princ ochočil, aby byla pouze jeho</w:t>
      </w:r>
    </w:p>
    <w:p w14:paraId="696E7EA7" w14:textId="77777777" w:rsidR="00A13A2C" w:rsidRDefault="00261DDB" w:rsidP="00AE775A">
      <w:pPr>
        <w:pStyle w:val="Nadpis4"/>
        <w:numPr>
          <w:ilvl w:val="0"/>
          <w:numId w:val="8"/>
        </w:numPr>
      </w:pPr>
      <w:r>
        <w:lastRenderedPageBreak/>
        <w:t>Vyprávěcí</w:t>
      </w:r>
      <w:r w:rsidR="00791937">
        <w:t xml:space="preserve"> </w:t>
      </w:r>
      <w:r>
        <w:t>způsoby</w:t>
      </w:r>
    </w:p>
    <w:p w14:paraId="74789401" w14:textId="2982F24F" w:rsidR="00796A5B" w:rsidRDefault="00796A5B" w:rsidP="00796A5B">
      <w:pPr>
        <w:pStyle w:val="Odstavecseseznamem"/>
        <w:numPr>
          <w:ilvl w:val="0"/>
          <w:numId w:val="17"/>
        </w:numPr>
      </w:pPr>
      <w:r>
        <w:t>Ich-forma (vyprávění v první osobě)</w:t>
      </w:r>
      <w:r w:rsidR="008C7D28">
        <w:t xml:space="preserve"> </w:t>
      </w:r>
      <w:r w:rsidR="003A1B1F">
        <w:t>–</w:t>
      </w:r>
      <w:r w:rsidR="008C7D28">
        <w:t xml:space="preserve"> </w:t>
      </w:r>
      <w:r w:rsidR="003A1B1F">
        <w:t xml:space="preserve">na </w:t>
      </w:r>
      <w:r w:rsidR="00CB21B8">
        <w:t>začátku,</w:t>
      </w:r>
      <w:r w:rsidR="003A1B1F">
        <w:t xml:space="preserve"> když vypráví o svém </w:t>
      </w:r>
      <w:r w:rsidR="00CB21B8">
        <w:t>dětství</w:t>
      </w:r>
      <w:r w:rsidR="003A1B1F">
        <w:t xml:space="preserve"> </w:t>
      </w:r>
      <w:r w:rsidR="00CB21B8">
        <w:t>a na konci, když vzpomíná</w:t>
      </w:r>
    </w:p>
    <w:p w14:paraId="486368B2" w14:textId="6A6FC2CA" w:rsidR="008C7D28" w:rsidRDefault="008C7D28" w:rsidP="00796A5B">
      <w:pPr>
        <w:pStyle w:val="Odstavecseseznamem"/>
        <w:numPr>
          <w:ilvl w:val="0"/>
          <w:numId w:val="17"/>
        </w:numPr>
      </w:pPr>
      <w:r>
        <w:t>Er-forma (vyprávění v třetí osobě)</w:t>
      </w:r>
      <w:r w:rsidR="00CB21B8">
        <w:t xml:space="preserve"> </w:t>
      </w:r>
      <w:r w:rsidR="00970233">
        <w:t>–</w:t>
      </w:r>
      <w:r w:rsidR="00CB21B8">
        <w:t xml:space="preserve"> </w:t>
      </w:r>
      <w:r w:rsidR="00970233">
        <w:t>vyprávění o Malém princi</w:t>
      </w:r>
    </w:p>
    <w:p w14:paraId="29F5B3F3" w14:textId="77777777" w:rsidR="00796A5B" w:rsidRPr="00796A5B" w:rsidRDefault="00796A5B" w:rsidP="00796A5B"/>
    <w:p w14:paraId="3C560CCC" w14:textId="6C16FF84" w:rsidR="003A5B6E" w:rsidRDefault="00791937" w:rsidP="00852CF6">
      <w:pPr>
        <w:pStyle w:val="Nadpis4"/>
        <w:numPr>
          <w:ilvl w:val="0"/>
          <w:numId w:val="8"/>
        </w:numPr>
      </w:pPr>
      <w:r>
        <w:t>Typy promluv</w:t>
      </w:r>
    </w:p>
    <w:p w14:paraId="008E113F" w14:textId="5E2E5B64" w:rsidR="000B4317" w:rsidRDefault="000B4317" w:rsidP="000B4317">
      <w:pPr>
        <w:pStyle w:val="Odstavecseseznamem"/>
        <w:numPr>
          <w:ilvl w:val="0"/>
          <w:numId w:val="18"/>
        </w:numPr>
      </w:pPr>
      <w:r>
        <w:t xml:space="preserve">Monolog </w:t>
      </w:r>
      <w:r w:rsidR="00525796">
        <w:t>–</w:t>
      </w:r>
      <w:r>
        <w:t xml:space="preserve"> </w:t>
      </w:r>
      <w:r w:rsidR="00525796">
        <w:t>vnitřní úvahy vypravěče</w:t>
      </w:r>
    </w:p>
    <w:p w14:paraId="299D4F80" w14:textId="6AE3A53A" w:rsidR="005B05AC" w:rsidRDefault="005B05AC" w:rsidP="000B4317">
      <w:pPr>
        <w:pStyle w:val="Odstavecseseznamem"/>
        <w:numPr>
          <w:ilvl w:val="0"/>
          <w:numId w:val="18"/>
        </w:numPr>
      </w:pPr>
      <w:r>
        <w:t>Přímá řeč</w:t>
      </w:r>
      <w:r w:rsidR="00852CF6">
        <w:t xml:space="preserve"> – dialogy postav</w:t>
      </w:r>
    </w:p>
    <w:p w14:paraId="179CD1AC" w14:textId="1DC8F3DB" w:rsidR="005B05AC" w:rsidRDefault="005B05AC" w:rsidP="000B4317">
      <w:pPr>
        <w:pStyle w:val="Odstavecseseznamem"/>
        <w:numPr>
          <w:ilvl w:val="0"/>
          <w:numId w:val="18"/>
        </w:numPr>
      </w:pPr>
      <w:r>
        <w:t>Nepřímá řeč</w:t>
      </w:r>
    </w:p>
    <w:p w14:paraId="22977998" w14:textId="77777777" w:rsidR="008D0175" w:rsidRDefault="008D0175" w:rsidP="008D0175">
      <w:pPr>
        <w:pStyle w:val="Nadpis3"/>
        <w:numPr>
          <w:ilvl w:val="0"/>
          <w:numId w:val="1"/>
        </w:numPr>
      </w:pPr>
      <w:r>
        <w:t>Část</w:t>
      </w:r>
    </w:p>
    <w:p w14:paraId="2820802E" w14:textId="77777777" w:rsidR="008D0175" w:rsidRDefault="00261DDB" w:rsidP="00AE775A">
      <w:pPr>
        <w:pStyle w:val="Nadpis4"/>
        <w:numPr>
          <w:ilvl w:val="0"/>
          <w:numId w:val="10"/>
        </w:numPr>
      </w:pPr>
      <w:r>
        <w:t>Jazykové</w:t>
      </w:r>
      <w:r w:rsidR="003D0CF2">
        <w:t xml:space="preserve"> prostředky a jejich funkce ve </w:t>
      </w:r>
      <w:r>
        <w:t>výňatku</w:t>
      </w:r>
    </w:p>
    <w:p w14:paraId="309CA81C" w14:textId="6BF37099" w:rsidR="005B05AC" w:rsidRPr="005B05AC" w:rsidRDefault="006B6F82" w:rsidP="005B05AC">
      <w:pPr>
        <w:pStyle w:val="Odstavecseseznamem"/>
        <w:numPr>
          <w:ilvl w:val="0"/>
          <w:numId w:val="19"/>
        </w:numPr>
      </w:pPr>
      <w:r>
        <w:t>Spisovný, srozumitelný jazyk</w:t>
      </w:r>
    </w:p>
    <w:p w14:paraId="01E234E3" w14:textId="77777777" w:rsidR="003D0CF2" w:rsidRDefault="003D0CF2" w:rsidP="00AE775A">
      <w:pPr>
        <w:pStyle w:val="Nadpis4"/>
        <w:numPr>
          <w:ilvl w:val="0"/>
          <w:numId w:val="10"/>
        </w:numPr>
      </w:pPr>
      <w:r>
        <w:t xml:space="preserve">Tropy </w:t>
      </w:r>
      <w:r w:rsidR="00126CDF">
        <w:t xml:space="preserve">a figury a jejich funkce ve </w:t>
      </w:r>
      <w:r w:rsidR="00261DDB">
        <w:t>výňatku</w:t>
      </w:r>
    </w:p>
    <w:p w14:paraId="49110BF6" w14:textId="0BCB6074" w:rsidR="00B11009" w:rsidRDefault="00B11009" w:rsidP="00B11009">
      <w:pPr>
        <w:pStyle w:val="Odstavecseseznamem"/>
        <w:numPr>
          <w:ilvl w:val="0"/>
          <w:numId w:val="19"/>
        </w:numPr>
      </w:pPr>
      <w:r>
        <w:t>Epiteton</w:t>
      </w:r>
      <w:r w:rsidR="00DA5C1A">
        <w:t xml:space="preserve"> – chvějící se slunce</w:t>
      </w:r>
    </w:p>
    <w:p w14:paraId="3BE835AF" w14:textId="2749A7A3" w:rsidR="00B11009" w:rsidRDefault="00B11009" w:rsidP="00B11009">
      <w:pPr>
        <w:pStyle w:val="Odstavecseseznamem"/>
        <w:numPr>
          <w:ilvl w:val="0"/>
          <w:numId w:val="19"/>
        </w:numPr>
      </w:pPr>
      <w:r>
        <w:t>Hyperbola</w:t>
      </w:r>
      <w:r w:rsidR="00DA5C1A">
        <w:t xml:space="preserve"> – nekonečná poušť, rychlík otřásl domem</w:t>
      </w:r>
    </w:p>
    <w:p w14:paraId="692B0CEF" w14:textId="30BE19B2" w:rsidR="00B11009" w:rsidRDefault="00B11009" w:rsidP="00B11009">
      <w:pPr>
        <w:pStyle w:val="Odstavecseseznamem"/>
        <w:numPr>
          <w:ilvl w:val="0"/>
          <w:numId w:val="19"/>
        </w:numPr>
      </w:pPr>
      <w:r>
        <w:t>Metafora</w:t>
      </w:r>
    </w:p>
    <w:p w14:paraId="1819D7F0" w14:textId="7DE480E2" w:rsidR="00B11009" w:rsidRDefault="00FE47AE" w:rsidP="00B11009">
      <w:pPr>
        <w:pStyle w:val="Odstavecseseznamem"/>
        <w:numPr>
          <w:ilvl w:val="0"/>
          <w:numId w:val="19"/>
        </w:numPr>
      </w:pPr>
      <w:r>
        <w:t>Oxymóron</w:t>
      </w:r>
      <w:r w:rsidR="00DA5C1A">
        <w:t xml:space="preserve"> – jste krásné, ale prázdné</w:t>
      </w:r>
    </w:p>
    <w:p w14:paraId="5740FC84" w14:textId="6DDBD578" w:rsidR="00B11009" w:rsidRDefault="00FE47AE" w:rsidP="00B11009">
      <w:pPr>
        <w:pStyle w:val="Odstavecseseznamem"/>
        <w:numPr>
          <w:ilvl w:val="0"/>
          <w:numId w:val="19"/>
        </w:numPr>
      </w:pPr>
      <w:r>
        <w:t>Personifikace</w:t>
      </w:r>
    </w:p>
    <w:p w14:paraId="05258B7B" w14:textId="13860BFF" w:rsidR="00FE47AE" w:rsidRDefault="00FE47AE" w:rsidP="00B11009">
      <w:pPr>
        <w:pStyle w:val="Odstavecseseznamem"/>
        <w:numPr>
          <w:ilvl w:val="0"/>
          <w:numId w:val="19"/>
        </w:numPr>
      </w:pPr>
      <w:r>
        <w:t>Přirovnání</w:t>
      </w:r>
    </w:p>
    <w:p w14:paraId="0B30E922" w14:textId="0FE8F409" w:rsidR="00FE47AE" w:rsidRDefault="00FE47AE" w:rsidP="00B11009">
      <w:pPr>
        <w:pStyle w:val="Odstavecseseznamem"/>
        <w:numPr>
          <w:ilvl w:val="0"/>
          <w:numId w:val="19"/>
        </w:numPr>
      </w:pPr>
      <w:r>
        <w:t>Symbol</w:t>
      </w:r>
      <w:r w:rsidR="00DA5C1A">
        <w:t xml:space="preserve"> – liška – chytrá, růže krásná, had – smrt, voda – dar</w:t>
      </w:r>
    </w:p>
    <w:p w14:paraId="16D575E7" w14:textId="3455BFD3" w:rsidR="00FE47AE" w:rsidRPr="00B11009" w:rsidRDefault="00FE47AE" w:rsidP="00B11009">
      <w:pPr>
        <w:pStyle w:val="Odstavecseseznamem"/>
        <w:numPr>
          <w:ilvl w:val="0"/>
          <w:numId w:val="19"/>
        </w:numPr>
      </w:pPr>
      <w:r>
        <w:t>Zvukomalba</w:t>
      </w:r>
      <w:r w:rsidR="00DA5C1A">
        <w:t xml:space="preserve"> – zanechávaje za sebou lehký kovový šelest</w:t>
      </w:r>
    </w:p>
    <w:p w14:paraId="5E13A993" w14:textId="77777777" w:rsidR="00126CDF" w:rsidRDefault="00261DDB" w:rsidP="00A605A5">
      <w:pPr>
        <w:pStyle w:val="Nadpis2"/>
      </w:pPr>
      <w:r>
        <w:t>Literárněhistorický</w:t>
      </w:r>
      <w:r w:rsidR="00A605A5">
        <w:t xml:space="preserve"> kontext</w:t>
      </w:r>
    </w:p>
    <w:p w14:paraId="335D66B0" w14:textId="77777777" w:rsidR="00A605A5" w:rsidRDefault="006005D8" w:rsidP="00AE775A">
      <w:pPr>
        <w:pStyle w:val="Nadpis4"/>
        <w:numPr>
          <w:ilvl w:val="0"/>
          <w:numId w:val="11"/>
        </w:numPr>
      </w:pPr>
      <w:r>
        <w:t>Kontext autorovy tvorby</w:t>
      </w:r>
    </w:p>
    <w:p w14:paraId="0B8B23C9" w14:textId="77777777" w:rsidR="00270B83" w:rsidRDefault="00270B83" w:rsidP="00270B83">
      <w:pPr>
        <w:ind w:firstLine="360"/>
        <w:rPr>
          <w:u w:val="single"/>
          <w:lang w:val="en-US"/>
        </w:rPr>
      </w:pPr>
      <w:r w:rsidRPr="00270B83">
        <w:rPr>
          <w:u w:val="single"/>
          <w:lang w:val="en-US"/>
        </w:rPr>
        <w:t>Antoine de Saint-Exupéry</w:t>
      </w:r>
    </w:p>
    <w:p w14:paraId="015F6959" w14:textId="61461A6E" w:rsidR="00A11CE4" w:rsidRPr="00A11CE4" w:rsidRDefault="00A11CE4" w:rsidP="00A11CE4">
      <w:pPr>
        <w:pStyle w:val="Odstavecseseznamem"/>
        <w:numPr>
          <w:ilvl w:val="0"/>
          <w:numId w:val="21"/>
        </w:numPr>
        <w:rPr>
          <w:lang w:val="en-US"/>
        </w:rPr>
      </w:pPr>
      <w:r w:rsidRPr="00A11CE4">
        <w:rPr>
          <w:lang w:val="en-US"/>
        </w:rPr>
        <w:t xml:space="preserve">francouzský </w:t>
      </w:r>
      <w:r>
        <w:rPr>
          <w:lang w:val="en-US"/>
        </w:rPr>
        <w:t>s</w:t>
      </w:r>
      <w:r w:rsidRPr="00A11CE4">
        <w:rPr>
          <w:lang w:val="en-US"/>
        </w:rPr>
        <w:t>pisovatel, letec</w:t>
      </w:r>
    </w:p>
    <w:p w14:paraId="44593E65" w14:textId="77777777" w:rsidR="00A11CE4" w:rsidRPr="00A11CE4" w:rsidRDefault="00A11CE4" w:rsidP="00A11CE4">
      <w:pPr>
        <w:pStyle w:val="Odstavecseseznamem"/>
        <w:numPr>
          <w:ilvl w:val="0"/>
          <w:numId w:val="21"/>
        </w:numPr>
        <w:rPr>
          <w:lang w:val="en-US"/>
        </w:rPr>
      </w:pPr>
      <w:r w:rsidRPr="00A11CE4">
        <w:rPr>
          <w:lang w:val="en-US"/>
        </w:rPr>
        <w:t>1921 přidělen k letectvu</w:t>
      </w:r>
    </w:p>
    <w:p w14:paraId="2EBB71F9" w14:textId="77777777" w:rsidR="00A11CE4" w:rsidRPr="00A11CE4" w:rsidRDefault="00A11CE4" w:rsidP="00A11CE4">
      <w:pPr>
        <w:pStyle w:val="Odstavecseseznamem"/>
        <w:numPr>
          <w:ilvl w:val="0"/>
          <w:numId w:val="21"/>
        </w:numPr>
        <w:rPr>
          <w:lang w:val="en-US"/>
        </w:rPr>
      </w:pPr>
      <w:r w:rsidRPr="00A11CE4">
        <w:rPr>
          <w:lang w:val="en-US"/>
        </w:rPr>
        <w:t>velitel stanice na západním pobřeží Afriky</w:t>
      </w:r>
    </w:p>
    <w:p w14:paraId="6810351F" w14:textId="77777777" w:rsidR="00A11CE4" w:rsidRPr="00A11CE4" w:rsidRDefault="00A11CE4" w:rsidP="00A11CE4">
      <w:pPr>
        <w:pStyle w:val="Odstavecseseznamem"/>
        <w:numPr>
          <w:ilvl w:val="0"/>
          <w:numId w:val="21"/>
        </w:numPr>
        <w:rPr>
          <w:lang w:val="en-US"/>
        </w:rPr>
      </w:pPr>
      <w:r w:rsidRPr="00A11CE4">
        <w:rPr>
          <w:lang w:val="en-US"/>
        </w:rPr>
        <w:t>tuto zkušenost zužitkoval v knize Kurýr na jihu</w:t>
      </w:r>
    </w:p>
    <w:p w14:paraId="50D2D408" w14:textId="77777777" w:rsidR="00A11CE4" w:rsidRPr="00A11CE4" w:rsidRDefault="00A11CE4" w:rsidP="00A11CE4">
      <w:pPr>
        <w:pStyle w:val="Odstavecseseznamem"/>
        <w:numPr>
          <w:ilvl w:val="0"/>
          <w:numId w:val="21"/>
        </w:numPr>
        <w:rPr>
          <w:lang w:val="en-US"/>
        </w:rPr>
      </w:pPr>
      <w:r w:rsidRPr="00A11CE4">
        <w:rPr>
          <w:lang w:val="en-US"/>
        </w:rPr>
        <w:t>1936 vyslán jako reportér do Španělské občanské války</w:t>
      </w:r>
    </w:p>
    <w:p w14:paraId="431D14B7" w14:textId="77777777" w:rsidR="00A11CE4" w:rsidRPr="00A11CE4" w:rsidRDefault="00A11CE4" w:rsidP="00A11CE4">
      <w:pPr>
        <w:pStyle w:val="Odstavecseseznamem"/>
        <w:numPr>
          <w:ilvl w:val="0"/>
          <w:numId w:val="21"/>
        </w:numPr>
        <w:rPr>
          <w:lang w:val="en-US"/>
        </w:rPr>
      </w:pPr>
      <w:r w:rsidRPr="00A11CE4">
        <w:rPr>
          <w:lang w:val="en-US"/>
        </w:rPr>
        <w:t>WW2 kapitán na letišti Tolouse</w:t>
      </w:r>
    </w:p>
    <w:p w14:paraId="4DB09A34" w14:textId="77777777" w:rsidR="00A11CE4" w:rsidRPr="00A11CE4" w:rsidRDefault="00A11CE4" w:rsidP="00A11CE4">
      <w:pPr>
        <w:pStyle w:val="Odstavecseseznamem"/>
        <w:numPr>
          <w:ilvl w:val="0"/>
          <w:numId w:val="21"/>
        </w:numPr>
        <w:rPr>
          <w:lang w:val="en-US"/>
        </w:rPr>
      </w:pPr>
      <w:r w:rsidRPr="00A11CE4">
        <w:rPr>
          <w:lang w:val="en-US"/>
        </w:rPr>
        <w:t>dílo není autobiografické</w:t>
      </w:r>
    </w:p>
    <w:p w14:paraId="0B18A20C" w14:textId="77777777" w:rsidR="00A11CE4" w:rsidRPr="00A11CE4" w:rsidRDefault="00A11CE4" w:rsidP="00A11CE4">
      <w:pPr>
        <w:pStyle w:val="Odstavecseseznamem"/>
        <w:numPr>
          <w:ilvl w:val="0"/>
          <w:numId w:val="21"/>
        </w:numPr>
        <w:rPr>
          <w:lang w:val="en-US"/>
        </w:rPr>
      </w:pPr>
      <w:r w:rsidRPr="00A11CE4">
        <w:rPr>
          <w:lang w:val="en-US"/>
        </w:rPr>
        <w:t>letecké romány (hl. charakter má nějaké vlastnosti, které srovnává)</w:t>
      </w:r>
    </w:p>
    <w:p w14:paraId="087E73F9" w14:textId="060B1B45" w:rsidR="00A11CE4" w:rsidRDefault="00906E4B" w:rsidP="00A11CE4">
      <w:pPr>
        <w:pStyle w:val="Odstavecseseznamem"/>
        <w:numPr>
          <w:ilvl w:val="0"/>
          <w:numId w:val="21"/>
        </w:numPr>
        <w:rPr>
          <w:lang w:val="en-US"/>
        </w:rPr>
      </w:pPr>
      <w:r>
        <w:rPr>
          <w:lang w:val="en-US"/>
        </w:rPr>
        <w:t>narodil se v Lyonu do bohaté rodiny</w:t>
      </w:r>
    </w:p>
    <w:p w14:paraId="7319ACE2" w14:textId="1B6B3412" w:rsidR="00906E4B" w:rsidRDefault="00906E4B" w:rsidP="00A11CE4">
      <w:pPr>
        <w:pStyle w:val="Odstavecseseznamem"/>
        <w:numPr>
          <w:ilvl w:val="0"/>
          <w:numId w:val="21"/>
        </w:numPr>
        <w:rPr>
          <w:lang w:val="en-US"/>
        </w:rPr>
      </w:pPr>
      <w:r>
        <w:rPr>
          <w:lang w:val="en-US"/>
        </w:rPr>
        <w:t>měl 4 sourozence</w:t>
      </w:r>
    </w:p>
    <w:p w14:paraId="33C35152" w14:textId="63B32479" w:rsidR="00906E4B" w:rsidRDefault="00906E4B" w:rsidP="00A11CE4">
      <w:pPr>
        <w:pStyle w:val="Odstavecseseznamem"/>
        <w:numPr>
          <w:ilvl w:val="0"/>
          <w:numId w:val="21"/>
        </w:numPr>
        <w:rPr>
          <w:lang w:val="en-US"/>
        </w:rPr>
      </w:pPr>
      <w:r>
        <w:rPr>
          <w:lang w:val="en-US"/>
        </w:rPr>
        <w:t>už od dětství se zabýval psaním básní, vynalézaním</w:t>
      </w:r>
    </w:p>
    <w:p w14:paraId="794D98B4" w14:textId="224C1F97" w:rsidR="00906E4B" w:rsidRDefault="00906E4B" w:rsidP="00A11CE4">
      <w:pPr>
        <w:pStyle w:val="Odstavecseseznamem"/>
        <w:numPr>
          <w:ilvl w:val="0"/>
          <w:numId w:val="21"/>
        </w:numPr>
        <w:rPr>
          <w:lang w:val="en-US"/>
        </w:rPr>
      </w:pPr>
      <w:r>
        <w:rPr>
          <w:lang w:val="en-US"/>
        </w:rPr>
        <w:lastRenderedPageBreak/>
        <w:t>obdivoval piloty</w:t>
      </w:r>
    </w:p>
    <w:p w14:paraId="7B2A7A37" w14:textId="419AD0DF" w:rsidR="00906E4B" w:rsidRDefault="00BA1229" w:rsidP="00A11CE4">
      <w:pPr>
        <w:pStyle w:val="Odstavecseseznamem"/>
        <w:numPr>
          <w:ilvl w:val="0"/>
          <w:numId w:val="21"/>
        </w:numPr>
        <w:rPr>
          <w:lang w:val="en-US"/>
        </w:rPr>
      </w:pPr>
      <w:r>
        <w:rPr>
          <w:lang w:val="en-US"/>
        </w:rPr>
        <w:t>při nehodě utrpěl těžké zranění</w:t>
      </w:r>
      <w:r w:rsidR="0082471E">
        <w:rPr>
          <w:lang w:val="en-US"/>
        </w:rPr>
        <w:t>, a proto se chvíli živil jako obchodník</w:t>
      </w:r>
      <w:r w:rsidR="00E458F4">
        <w:rPr>
          <w:lang w:val="en-US"/>
        </w:rPr>
        <w:t>, krátce na to vydal svou první knihu Letec</w:t>
      </w:r>
    </w:p>
    <w:p w14:paraId="55265867" w14:textId="494D001E" w:rsidR="00E458F4" w:rsidRPr="00D4357D" w:rsidRDefault="00E458F4" w:rsidP="00A11CE4">
      <w:pPr>
        <w:pStyle w:val="Odstavecseseznamem"/>
        <w:numPr>
          <w:ilvl w:val="0"/>
          <w:numId w:val="21"/>
        </w:numPr>
        <w:rPr>
          <w:lang w:val="en-US"/>
        </w:rPr>
      </w:pPr>
      <w:r>
        <w:rPr>
          <w:lang w:val="en-US"/>
        </w:rPr>
        <w:t xml:space="preserve">po ztracení svého rytíře v Andách napsal </w:t>
      </w:r>
      <w:r w:rsidR="00D4357D">
        <w:rPr>
          <w:lang w:val="en-US"/>
        </w:rPr>
        <w:t>knihu Noční let -</w:t>
      </w:r>
      <w:r w:rsidR="008C007B">
        <w:rPr>
          <w:lang w:val="en-US"/>
        </w:rPr>
        <w:t>&gt;</w:t>
      </w:r>
      <w:r w:rsidR="008C007B">
        <w:t xml:space="preserve"> byl</w:t>
      </w:r>
      <w:r w:rsidR="00D4357D">
        <w:t xml:space="preserve"> jmenován Rytířem čestné legie</w:t>
      </w:r>
    </w:p>
    <w:p w14:paraId="520DFE4A" w14:textId="1BF58BF2" w:rsidR="00D4357D" w:rsidRPr="00D4357D" w:rsidRDefault="00D4357D" w:rsidP="00A11CE4">
      <w:pPr>
        <w:pStyle w:val="Odstavecseseznamem"/>
        <w:numPr>
          <w:ilvl w:val="0"/>
          <w:numId w:val="21"/>
        </w:numPr>
        <w:rPr>
          <w:lang w:val="en-US"/>
        </w:rPr>
      </w:pPr>
      <w:r>
        <w:t>psal humanistické příběhy</w:t>
      </w:r>
    </w:p>
    <w:p w14:paraId="337BD715" w14:textId="7289CCC0" w:rsidR="00D4357D" w:rsidRPr="00CB0A1D" w:rsidRDefault="00D4357D" w:rsidP="00A11CE4">
      <w:pPr>
        <w:pStyle w:val="Odstavecseseznamem"/>
        <w:numPr>
          <w:ilvl w:val="0"/>
          <w:numId w:val="21"/>
        </w:numPr>
        <w:rPr>
          <w:lang w:val="en-US"/>
        </w:rPr>
      </w:pPr>
      <w:r>
        <w:t>čerpal náměty ze svých zkušeností letce</w:t>
      </w:r>
    </w:p>
    <w:p w14:paraId="7E209DD7" w14:textId="3743F8AF" w:rsidR="00CB0A1D" w:rsidRPr="00CB0A1D" w:rsidRDefault="00CB0A1D" w:rsidP="00A11CE4">
      <w:pPr>
        <w:pStyle w:val="Odstavecseseznamem"/>
        <w:numPr>
          <w:ilvl w:val="0"/>
          <w:numId w:val="21"/>
        </w:numPr>
        <w:rPr>
          <w:lang w:val="en-US"/>
        </w:rPr>
      </w:pPr>
      <w:r w:rsidRPr="00CB0A1D">
        <w:rPr>
          <w:u w:val="single"/>
        </w:rPr>
        <w:t>Díla</w:t>
      </w:r>
      <w:r>
        <w:t>:</w:t>
      </w:r>
    </w:p>
    <w:p w14:paraId="49FB4CB9" w14:textId="77777777" w:rsidR="00CB0A1D" w:rsidRPr="00CB0A1D" w:rsidRDefault="00CB0A1D" w:rsidP="00CB0A1D">
      <w:pPr>
        <w:pStyle w:val="Odstavecseseznamem"/>
        <w:numPr>
          <w:ilvl w:val="1"/>
          <w:numId w:val="21"/>
        </w:numPr>
        <w:rPr>
          <w:lang w:val="en-US"/>
        </w:rPr>
      </w:pPr>
      <w:r w:rsidRPr="00CB0A1D">
        <w:rPr>
          <w:lang w:val="en-US"/>
        </w:rPr>
        <w:t>Kurýr na jih</w:t>
      </w:r>
    </w:p>
    <w:p w14:paraId="48BB3BEF" w14:textId="77777777" w:rsidR="00CB0A1D" w:rsidRPr="00CB0A1D" w:rsidRDefault="00CB0A1D" w:rsidP="00CB0A1D">
      <w:pPr>
        <w:pStyle w:val="Odstavecseseznamem"/>
        <w:numPr>
          <w:ilvl w:val="1"/>
          <w:numId w:val="21"/>
        </w:numPr>
        <w:rPr>
          <w:lang w:val="en-US"/>
        </w:rPr>
      </w:pPr>
      <w:r w:rsidRPr="00CB0A1D">
        <w:rPr>
          <w:lang w:val="en-US"/>
        </w:rPr>
        <w:t>Noční let</w:t>
      </w:r>
    </w:p>
    <w:p w14:paraId="51F71AC9" w14:textId="77777777" w:rsidR="00CB0A1D" w:rsidRPr="00CB0A1D" w:rsidRDefault="00CB0A1D" w:rsidP="00CB0A1D">
      <w:pPr>
        <w:pStyle w:val="Odstavecseseznamem"/>
        <w:numPr>
          <w:ilvl w:val="1"/>
          <w:numId w:val="21"/>
        </w:numPr>
        <w:rPr>
          <w:lang w:val="en-US"/>
        </w:rPr>
      </w:pPr>
      <w:r w:rsidRPr="00CB0A1D">
        <w:rPr>
          <w:lang w:val="en-US"/>
        </w:rPr>
        <w:t>Země lidí</w:t>
      </w:r>
    </w:p>
    <w:p w14:paraId="0FCB7E7E" w14:textId="77777777" w:rsidR="00CB0A1D" w:rsidRPr="00CB0A1D" w:rsidRDefault="00CB0A1D" w:rsidP="00CB0A1D">
      <w:pPr>
        <w:pStyle w:val="Odstavecseseznamem"/>
        <w:numPr>
          <w:ilvl w:val="1"/>
          <w:numId w:val="21"/>
        </w:numPr>
        <w:rPr>
          <w:lang w:val="en-US"/>
        </w:rPr>
      </w:pPr>
      <w:r w:rsidRPr="00CB0A1D">
        <w:rPr>
          <w:lang w:val="en-US"/>
        </w:rPr>
        <w:t>Letec (Povídka)</w:t>
      </w:r>
    </w:p>
    <w:p w14:paraId="0CC069B7" w14:textId="77777777" w:rsidR="00CB0A1D" w:rsidRPr="00CB0A1D" w:rsidRDefault="00CB0A1D" w:rsidP="00CB0A1D">
      <w:pPr>
        <w:pStyle w:val="Odstavecseseznamem"/>
        <w:numPr>
          <w:ilvl w:val="1"/>
          <w:numId w:val="21"/>
        </w:numPr>
        <w:rPr>
          <w:lang w:val="en-US"/>
        </w:rPr>
      </w:pPr>
      <w:r w:rsidRPr="00CB0A1D">
        <w:rPr>
          <w:lang w:val="en-US"/>
        </w:rPr>
        <w:t>Citadela</w:t>
      </w:r>
    </w:p>
    <w:p w14:paraId="4CA43EF6" w14:textId="77777777" w:rsidR="00CB0A1D" w:rsidRPr="00CB0A1D" w:rsidRDefault="00CB0A1D" w:rsidP="00CB0A1D">
      <w:pPr>
        <w:pStyle w:val="Odstavecseseznamem"/>
        <w:numPr>
          <w:ilvl w:val="1"/>
          <w:numId w:val="21"/>
        </w:numPr>
        <w:rPr>
          <w:lang w:val="en-US"/>
        </w:rPr>
      </w:pPr>
      <w:r w:rsidRPr="00CB0A1D">
        <w:rPr>
          <w:lang w:val="en-US"/>
        </w:rPr>
        <w:t>Dopis rukojmímu</w:t>
      </w:r>
    </w:p>
    <w:p w14:paraId="54104705" w14:textId="77777777" w:rsidR="00CB0A1D" w:rsidRPr="00CB0A1D" w:rsidRDefault="00CB0A1D" w:rsidP="00CB0A1D">
      <w:pPr>
        <w:pStyle w:val="Odstavecseseznamem"/>
        <w:numPr>
          <w:ilvl w:val="1"/>
          <w:numId w:val="21"/>
        </w:numPr>
        <w:rPr>
          <w:lang w:val="en-US"/>
        </w:rPr>
      </w:pPr>
      <w:r w:rsidRPr="00CB0A1D">
        <w:rPr>
          <w:lang w:val="en-US"/>
        </w:rPr>
        <w:t>Válečný pilot</w:t>
      </w:r>
    </w:p>
    <w:p w14:paraId="3F434ECF" w14:textId="1A224192" w:rsidR="00270B83" w:rsidRPr="00CB0A1D" w:rsidRDefault="00CB0A1D" w:rsidP="00270B83">
      <w:pPr>
        <w:pStyle w:val="Odstavecseseznamem"/>
        <w:numPr>
          <w:ilvl w:val="1"/>
          <w:numId w:val="21"/>
        </w:numPr>
        <w:rPr>
          <w:lang w:val="en-US"/>
        </w:rPr>
      </w:pPr>
      <w:r w:rsidRPr="00CB0A1D">
        <w:rPr>
          <w:lang w:val="en-US"/>
        </w:rPr>
        <w:t>Malý princ</w:t>
      </w:r>
    </w:p>
    <w:p w14:paraId="21394934" w14:textId="77777777" w:rsidR="006005D8" w:rsidRDefault="009E0B90" w:rsidP="00AE775A">
      <w:pPr>
        <w:pStyle w:val="Nadpis4"/>
        <w:numPr>
          <w:ilvl w:val="0"/>
          <w:numId w:val="11"/>
        </w:numPr>
      </w:pPr>
      <w:r>
        <w:t>Literární</w:t>
      </w:r>
      <w:r w:rsidR="006005D8">
        <w:t xml:space="preserve"> </w:t>
      </w:r>
      <w:r w:rsidR="006005D8">
        <w:rPr>
          <w:lang w:val="en-US"/>
        </w:rPr>
        <w:t xml:space="preserve">/ </w:t>
      </w:r>
      <w:r w:rsidR="00261DDB">
        <w:t>obecně</w:t>
      </w:r>
      <w:r w:rsidR="006005D8">
        <w:t xml:space="preserve"> </w:t>
      </w:r>
      <w:r w:rsidR="00261DDB">
        <w:t>kulturní</w:t>
      </w:r>
      <w:r w:rsidR="006005D8">
        <w:t xml:space="preserve"> kontext</w:t>
      </w:r>
    </w:p>
    <w:p w14:paraId="0096D8BB" w14:textId="77777777" w:rsidR="002660C4" w:rsidRPr="002660C4" w:rsidRDefault="002660C4" w:rsidP="002660C4">
      <w:pPr>
        <w:ind w:firstLine="360"/>
        <w:rPr>
          <w:u w:val="single"/>
        </w:rPr>
      </w:pPr>
      <w:r w:rsidRPr="002660C4">
        <w:rPr>
          <w:u w:val="single"/>
        </w:rPr>
        <w:t>Meziválečná literatura s humanistickými myšlenkami</w:t>
      </w:r>
    </w:p>
    <w:p w14:paraId="4F88D905" w14:textId="77777777" w:rsidR="00D2082A" w:rsidRDefault="002660C4" w:rsidP="00D2082A">
      <w:pPr>
        <w:pStyle w:val="Odstavecseseznamem"/>
        <w:numPr>
          <w:ilvl w:val="0"/>
          <w:numId w:val="20"/>
        </w:numPr>
      </w:pPr>
      <w:r>
        <w:t>Celá euroamerická kultura je šokována světovou válkou</w:t>
      </w:r>
    </w:p>
    <w:p w14:paraId="4BE32870" w14:textId="77777777" w:rsidR="00D2082A" w:rsidRDefault="002660C4" w:rsidP="00D2082A">
      <w:pPr>
        <w:pStyle w:val="Odstavecseseznamem"/>
        <w:numPr>
          <w:ilvl w:val="0"/>
          <w:numId w:val="20"/>
        </w:numPr>
      </w:pPr>
      <w:r>
        <w:t>Právě s tímto katastrofickým selháním evropské kultury se umění vyrovnává</w:t>
      </w:r>
    </w:p>
    <w:p w14:paraId="36053B73" w14:textId="7E31FEEF" w:rsidR="002660C4" w:rsidRDefault="002660C4" w:rsidP="00D2082A">
      <w:pPr>
        <w:pStyle w:val="Odstavecseseznamem"/>
        <w:numPr>
          <w:ilvl w:val="0"/>
          <w:numId w:val="20"/>
        </w:numPr>
      </w:pPr>
      <w:r>
        <w:t>Reaguje nesmyslností a útěkem od rozumu, protože rozum dovedl lidstvo k celosvětovým jatkám, anebo naopak detailním popisem válečných hrůz</w:t>
      </w:r>
    </w:p>
    <w:p w14:paraId="25607089" w14:textId="348A221F" w:rsidR="00A23C6F" w:rsidRPr="00FB1994" w:rsidRDefault="00297A8E" w:rsidP="00362564">
      <w:pPr>
        <w:pStyle w:val="Odstavecseseznamem"/>
        <w:numPr>
          <w:ilvl w:val="0"/>
          <w:numId w:val="20"/>
        </w:numPr>
        <w:rPr>
          <w:u w:val="single"/>
        </w:rPr>
      </w:pPr>
      <w:r w:rsidRPr="00FB1994">
        <w:rPr>
          <w:u w:val="single"/>
        </w:rPr>
        <w:t>Autoři</w:t>
      </w:r>
      <w:r w:rsidR="00FB1994">
        <w:rPr>
          <w:u w:val="single"/>
        </w:rPr>
        <w:t>:</w:t>
      </w:r>
    </w:p>
    <w:p w14:paraId="3527D05A" w14:textId="2C9C6F34" w:rsidR="00A23C6F" w:rsidRDefault="00A23C6F" w:rsidP="00A23C6F">
      <w:pPr>
        <w:pStyle w:val="Odstavecseseznamem"/>
        <w:numPr>
          <w:ilvl w:val="1"/>
          <w:numId w:val="20"/>
        </w:numPr>
      </w:pPr>
      <w:r>
        <w:t>ČR</w:t>
      </w:r>
    </w:p>
    <w:p w14:paraId="4F23930C" w14:textId="77777777" w:rsidR="00A23C6F" w:rsidRDefault="002660C4" w:rsidP="00A23C6F">
      <w:pPr>
        <w:pStyle w:val="Odstavecseseznamem"/>
        <w:numPr>
          <w:ilvl w:val="2"/>
          <w:numId w:val="20"/>
        </w:numPr>
      </w:pPr>
      <w:r>
        <w:t>J. Hašek</w:t>
      </w:r>
    </w:p>
    <w:p w14:paraId="75814E13" w14:textId="77777777" w:rsidR="00A23C6F" w:rsidRDefault="002660C4" w:rsidP="00A23C6F">
      <w:pPr>
        <w:pStyle w:val="Odstavecseseznamem"/>
        <w:numPr>
          <w:ilvl w:val="2"/>
          <w:numId w:val="20"/>
        </w:numPr>
      </w:pPr>
      <w:r>
        <w:t>K. Čapek</w:t>
      </w:r>
    </w:p>
    <w:p w14:paraId="01C6897E" w14:textId="266E6E11" w:rsidR="002660C4" w:rsidRDefault="002660C4" w:rsidP="00A23C6F">
      <w:pPr>
        <w:pStyle w:val="Odstavecseseznamem"/>
        <w:numPr>
          <w:ilvl w:val="2"/>
          <w:numId w:val="20"/>
        </w:numPr>
      </w:pPr>
      <w:r>
        <w:t xml:space="preserve"> J. Havlíček</w:t>
      </w:r>
    </w:p>
    <w:p w14:paraId="6B72B83C" w14:textId="77777777" w:rsidR="00FB1994" w:rsidRDefault="002660C4" w:rsidP="00A23C6F">
      <w:pPr>
        <w:pStyle w:val="Odstavecseseznamem"/>
        <w:numPr>
          <w:ilvl w:val="1"/>
          <w:numId w:val="20"/>
        </w:numPr>
      </w:pPr>
      <w:r>
        <w:t>Zahraniční autoř</w:t>
      </w:r>
      <w:r w:rsidR="00FB1994">
        <w:t>i</w:t>
      </w:r>
    </w:p>
    <w:p w14:paraId="0A62B6F4" w14:textId="77777777" w:rsidR="00FB1994" w:rsidRDefault="002660C4" w:rsidP="00FB1994">
      <w:pPr>
        <w:pStyle w:val="Odstavecseseznamem"/>
        <w:numPr>
          <w:ilvl w:val="2"/>
          <w:numId w:val="20"/>
        </w:numPr>
      </w:pPr>
      <w:r>
        <w:t>E. M. Remarque</w:t>
      </w:r>
    </w:p>
    <w:p w14:paraId="39FFAB50" w14:textId="77777777" w:rsidR="00FB1994" w:rsidRDefault="002660C4" w:rsidP="00FB1994">
      <w:pPr>
        <w:pStyle w:val="Odstavecseseznamem"/>
        <w:numPr>
          <w:ilvl w:val="2"/>
          <w:numId w:val="20"/>
        </w:numPr>
      </w:pPr>
      <w:r>
        <w:t xml:space="preserve"> E. Hemigway</w:t>
      </w:r>
    </w:p>
    <w:p w14:paraId="5C069EF1" w14:textId="275D1BC9" w:rsidR="002660C4" w:rsidRPr="002660C4" w:rsidRDefault="002660C4" w:rsidP="00FB1994">
      <w:pPr>
        <w:pStyle w:val="Odstavecseseznamem"/>
        <w:numPr>
          <w:ilvl w:val="2"/>
          <w:numId w:val="20"/>
        </w:numPr>
      </w:pPr>
      <w:r>
        <w:t>G. Orwell</w:t>
      </w:r>
    </w:p>
    <w:p w14:paraId="2DBA0C82" w14:textId="77777777" w:rsidR="00521396" w:rsidRPr="00521396" w:rsidRDefault="00521396" w:rsidP="00521396"/>
    <w:p w14:paraId="557EAF0B" w14:textId="77777777" w:rsidR="00635D3A" w:rsidRPr="00635D3A" w:rsidRDefault="00635D3A" w:rsidP="00635D3A">
      <w:pPr>
        <w:rPr>
          <w:lang w:val="en-US"/>
        </w:rPr>
      </w:pPr>
    </w:p>
    <w:sectPr w:rsidR="00635D3A" w:rsidRPr="00635D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1F"/>
    <w:multiLevelType w:val="hybridMultilevel"/>
    <w:tmpl w:val="02BEA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E30AE"/>
    <w:multiLevelType w:val="hybridMultilevel"/>
    <w:tmpl w:val="80DC0B3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51B1592"/>
    <w:multiLevelType w:val="hybridMultilevel"/>
    <w:tmpl w:val="4C8289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 w15:restartNumberingAfterBreak="0">
    <w:nsid w:val="05AE128B"/>
    <w:multiLevelType w:val="hybridMultilevel"/>
    <w:tmpl w:val="2608504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 w15:restartNumberingAfterBreak="0">
    <w:nsid w:val="076E2D77"/>
    <w:multiLevelType w:val="hybridMultilevel"/>
    <w:tmpl w:val="1968E9FC"/>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552C54"/>
    <w:multiLevelType w:val="hybridMultilevel"/>
    <w:tmpl w:val="40F8C296"/>
    <w:lvl w:ilvl="0" w:tplc="04050013">
      <w:start w:val="1"/>
      <w:numFmt w:val="upperRoman"/>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26734BA"/>
    <w:multiLevelType w:val="hybridMultilevel"/>
    <w:tmpl w:val="06D45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00649E"/>
    <w:multiLevelType w:val="hybridMultilevel"/>
    <w:tmpl w:val="872E56F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A531193"/>
    <w:multiLevelType w:val="hybridMultilevel"/>
    <w:tmpl w:val="E1AE6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ADF1F0B"/>
    <w:multiLevelType w:val="hybridMultilevel"/>
    <w:tmpl w:val="545E21EE"/>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32E9427A"/>
    <w:multiLevelType w:val="hybridMultilevel"/>
    <w:tmpl w:val="8118E41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3F4F0335"/>
    <w:multiLevelType w:val="hybridMultilevel"/>
    <w:tmpl w:val="526ECF44"/>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3FF72DEE"/>
    <w:multiLevelType w:val="hybridMultilevel"/>
    <w:tmpl w:val="5AE0C624"/>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0A7FAC"/>
    <w:multiLevelType w:val="hybridMultilevel"/>
    <w:tmpl w:val="978AFF00"/>
    <w:lvl w:ilvl="0" w:tplc="0405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67C3B04"/>
    <w:multiLevelType w:val="hybridMultilevel"/>
    <w:tmpl w:val="AA32E6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4B582D9F"/>
    <w:multiLevelType w:val="hybridMultilevel"/>
    <w:tmpl w:val="B350AC02"/>
    <w:lvl w:ilvl="0" w:tplc="0405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34313C"/>
    <w:multiLevelType w:val="hybridMultilevel"/>
    <w:tmpl w:val="F33CD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A94072"/>
    <w:multiLevelType w:val="hybridMultilevel"/>
    <w:tmpl w:val="11E00A3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78B9232F"/>
    <w:multiLevelType w:val="hybridMultilevel"/>
    <w:tmpl w:val="E6606C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79B67B8F"/>
    <w:multiLevelType w:val="hybridMultilevel"/>
    <w:tmpl w:val="0C240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AC5E16"/>
    <w:multiLevelType w:val="hybridMultilevel"/>
    <w:tmpl w:val="87AC41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83557425">
    <w:abstractNumId w:val="5"/>
  </w:num>
  <w:num w:numId="2" w16cid:durableId="848059044">
    <w:abstractNumId w:val="8"/>
  </w:num>
  <w:num w:numId="3" w16cid:durableId="2146508646">
    <w:abstractNumId w:val="0"/>
  </w:num>
  <w:num w:numId="4" w16cid:durableId="1179197415">
    <w:abstractNumId w:val="12"/>
  </w:num>
  <w:num w:numId="5" w16cid:durableId="895432030">
    <w:abstractNumId w:val="7"/>
  </w:num>
  <w:num w:numId="6" w16cid:durableId="1588883115">
    <w:abstractNumId w:val="15"/>
  </w:num>
  <w:num w:numId="7" w16cid:durableId="1285162496">
    <w:abstractNumId w:val="13"/>
  </w:num>
  <w:num w:numId="8" w16cid:durableId="1003052166">
    <w:abstractNumId w:val="14"/>
  </w:num>
  <w:num w:numId="9" w16cid:durableId="1983190127">
    <w:abstractNumId w:val="4"/>
  </w:num>
  <w:num w:numId="10" w16cid:durableId="926619515">
    <w:abstractNumId w:val="1"/>
  </w:num>
  <w:num w:numId="11" w16cid:durableId="1319843379">
    <w:abstractNumId w:val="18"/>
  </w:num>
  <w:num w:numId="12" w16cid:durableId="673191616">
    <w:abstractNumId w:val="3"/>
  </w:num>
  <w:num w:numId="13" w16cid:durableId="2135899432">
    <w:abstractNumId w:val="17"/>
  </w:num>
  <w:num w:numId="14" w16cid:durableId="439767068">
    <w:abstractNumId w:val="2"/>
  </w:num>
  <w:num w:numId="15" w16cid:durableId="1444686802">
    <w:abstractNumId w:val="16"/>
  </w:num>
  <w:num w:numId="16" w16cid:durableId="1858229874">
    <w:abstractNumId w:val="9"/>
  </w:num>
  <w:num w:numId="17" w16cid:durableId="1040469410">
    <w:abstractNumId w:val="20"/>
  </w:num>
  <w:num w:numId="18" w16cid:durableId="1155146320">
    <w:abstractNumId w:val="6"/>
  </w:num>
  <w:num w:numId="19" w16cid:durableId="1145587437">
    <w:abstractNumId w:val="10"/>
  </w:num>
  <w:num w:numId="20" w16cid:durableId="914438413">
    <w:abstractNumId w:val="19"/>
  </w:num>
  <w:num w:numId="21" w16cid:durableId="16781444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47C"/>
    <w:rsid w:val="00066D17"/>
    <w:rsid w:val="00072B0B"/>
    <w:rsid w:val="000B4317"/>
    <w:rsid w:val="000E1477"/>
    <w:rsid w:val="000E7361"/>
    <w:rsid w:val="00126CDF"/>
    <w:rsid w:val="00173FD7"/>
    <w:rsid w:val="00183908"/>
    <w:rsid w:val="001F2A3E"/>
    <w:rsid w:val="00200C3B"/>
    <w:rsid w:val="00261DDB"/>
    <w:rsid w:val="002660C4"/>
    <w:rsid w:val="00270B83"/>
    <w:rsid w:val="00297A8E"/>
    <w:rsid w:val="00362564"/>
    <w:rsid w:val="00371C7C"/>
    <w:rsid w:val="003A1B1F"/>
    <w:rsid w:val="003A5B6E"/>
    <w:rsid w:val="003D0CF2"/>
    <w:rsid w:val="003F047C"/>
    <w:rsid w:val="00450FD2"/>
    <w:rsid w:val="0046337F"/>
    <w:rsid w:val="00475B59"/>
    <w:rsid w:val="004A3526"/>
    <w:rsid w:val="00521396"/>
    <w:rsid w:val="00525796"/>
    <w:rsid w:val="005B05AC"/>
    <w:rsid w:val="005E3666"/>
    <w:rsid w:val="005F09C0"/>
    <w:rsid w:val="006005D8"/>
    <w:rsid w:val="00635D3A"/>
    <w:rsid w:val="006810BA"/>
    <w:rsid w:val="006B6F82"/>
    <w:rsid w:val="006F0615"/>
    <w:rsid w:val="00751C49"/>
    <w:rsid w:val="00784504"/>
    <w:rsid w:val="00791937"/>
    <w:rsid w:val="00796A5B"/>
    <w:rsid w:val="008037BB"/>
    <w:rsid w:val="0082471E"/>
    <w:rsid w:val="00852CF6"/>
    <w:rsid w:val="008C007B"/>
    <w:rsid w:val="008C7D28"/>
    <w:rsid w:val="008D0175"/>
    <w:rsid w:val="00906E4B"/>
    <w:rsid w:val="0093174D"/>
    <w:rsid w:val="00970233"/>
    <w:rsid w:val="009E0B90"/>
    <w:rsid w:val="00A00C98"/>
    <w:rsid w:val="00A11CE4"/>
    <w:rsid w:val="00A13A2C"/>
    <w:rsid w:val="00A23C6F"/>
    <w:rsid w:val="00A605A5"/>
    <w:rsid w:val="00AD3324"/>
    <w:rsid w:val="00AD3B64"/>
    <w:rsid w:val="00AE1338"/>
    <w:rsid w:val="00AE775A"/>
    <w:rsid w:val="00AF44E9"/>
    <w:rsid w:val="00B11009"/>
    <w:rsid w:val="00B34938"/>
    <w:rsid w:val="00BA1229"/>
    <w:rsid w:val="00BF1883"/>
    <w:rsid w:val="00C45C02"/>
    <w:rsid w:val="00CB0A1D"/>
    <w:rsid w:val="00CB20B8"/>
    <w:rsid w:val="00CB21B8"/>
    <w:rsid w:val="00D2082A"/>
    <w:rsid w:val="00D4357D"/>
    <w:rsid w:val="00D71A4F"/>
    <w:rsid w:val="00D8314D"/>
    <w:rsid w:val="00D8362C"/>
    <w:rsid w:val="00DA5C1A"/>
    <w:rsid w:val="00DB4433"/>
    <w:rsid w:val="00DD16C9"/>
    <w:rsid w:val="00E06EF7"/>
    <w:rsid w:val="00E458F4"/>
    <w:rsid w:val="00F41371"/>
    <w:rsid w:val="00FB1994"/>
    <w:rsid w:val="00FE47A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0B27"/>
  <w15:docId w15:val="{6992E16B-4C5E-4AD3-B967-8E3BB4E2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072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072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072B0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072B0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72B0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72B0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72B0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72B0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72B0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72B0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072B0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072B0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rsid w:val="00072B0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72B0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72B0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72B0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72B0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72B0B"/>
    <w:rPr>
      <w:rFonts w:eastAsiaTheme="majorEastAsia" w:cstheme="majorBidi"/>
      <w:color w:val="272727" w:themeColor="text1" w:themeTint="D8"/>
    </w:rPr>
  </w:style>
  <w:style w:type="paragraph" w:styleId="Nzev">
    <w:name w:val="Title"/>
    <w:basedOn w:val="Normln"/>
    <w:next w:val="Normln"/>
    <w:link w:val="NzevChar"/>
    <w:uiPriority w:val="10"/>
    <w:qFormat/>
    <w:rsid w:val="0007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72B0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72B0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72B0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72B0B"/>
    <w:pPr>
      <w:spacing w:before="160"/>
      <w:jc w:val="center"/>
    </w:pPr>
    <w:rPr>
      <w:i/>
      <w:iCs/>
      <w:color w:val="404040" w:themeColor="text1" w:themeTint="BF"/>
    </w:rPr>
  </w:style>
  <w:style w:type="character" w:customStyle="1" w:styleId="CittChar">
    <w:name w:val="Citát Char"/>
    <w:basedOn w:val="Standardnpsmoodstavce"/>
    <w:link w:val="Citt"/>
    <w:uiPriority w:val="29"/>
    <w:rsid w:val="00072B0B"/>
    <w:rPr>
      <w:i/>
      <w:iCs/>
      <w:color w:val="404040" w:themeColor="text1" w:themeTint="BF"/>
    </w:rPr>
  </w:style>
  <w:style w:type="paragraph" w:styleId="Odstavecseseznamem">
    <w:name w:val="List Paragraph"/>
    <w:basedOn w:val="Normln"/>
    <w:uiPriority w:val="34"/>
    <w:qFormat/>
    <w:rsid w:val="00072B0B"/>
    <w:pPr>
      <w:ind w:left="720"/>
      <w:contextualSpacing/>
    </w:pPr>
  </w:style>
  <w:style w:type="character" w:styleId="Zdraznnintenzivn">
    <w:name w:val="Intense Emphasis"/>
    <w:basedOn w:val="Standardnpsmoodstavce"/>
    <w:uiPriority w:val="21"/>
    <w:qFormat/>
    <w:rsid w:val="00072B0B"/>
    <w:rPr>
      <w:i/>
      <w:iCs/>
      <w:color w:val="0F4761" w:themeColor="accent1" w:themeShade="BF"/>
    </w:rPr>
  </w:style>
  <w:style w:type="paragraph" w:styleId="Vrazncitt">
    <w:name w:val="Intense Quote"/>
    <w:basedOn w:val="Normln"/>
    <w:next w:val="Normln"/>
    <w:link w:val="VrazncittChar"/>
    <w:uiPriority w:val="30"/>
    <w:qFormat/>
    <w:rsid w:val="00072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72B0B"/>
    <w:rPr>
      <w:i/>
      <w:iCs/>
      <w:color w:val="0F4761" w:themeColor="accent1" w:themeShade="BF"/>
    </w:rPr>
  </w:style>
  <w:style w:type="character" w:styleId="Odkazintenzivn">
    <w:name w:val="Intense Reference"/>
    <w:basedOn w:val="Standardnpsmoodstavce"/>
    <w:uiPriority w:val="32"/>
    <w:qFormat/>
    <w:rsid w:val="00072B0B"/>
    <w:rPr>
      <w:b/>
      <w:bCs/>
      <w:smallCaps/>
      <w:color w:val="0F4761" w:themeColor="accent1" w:themeShade="BF"/>
      <w:spacing w:val="5"/>
    </w:rPr>
  </w:style>
  <w:style w:type="character" w:styleId="Odkaznakoment">
    <w:name w:val="annotation reference"/>
    <w:basedOn w:val="Standardnpsmoodstavce"/>
    <w:uiPriority w:val="99"/>
    <w:semiHidden/>
    <w:unhideWhenUsed/>
    <w:rsid w:val="006F0615"/>
    <w:rPr>
      <w:sz w:val="16"/>
      <w:szCs w:val="16"/>
    </w:rPr>
  </w:style>
  <w:style w:type="paragraph" w:styleId="Textkomente">
    <w:name w:val="annotation text"/>
    <w:basedOn w:val="Normln"/>
    <w:link w:val="TextkomenteChar"/>
    <w:uiPriority w:val="99"/>
    <w:unhideWhenUsed/>
    <w:rsid w:val="006F0615"/>
    <w:pPr>
      <w:spacing w:line="240" w:lineRule="auto"/>
    </w:pPr>
    <w:rPr>
      <w:sz w:val="20"/>
      <w:szCs w:val="20"/>
    </w:rPr>
  </w:style>
  <w:style w:type="character" w:customStyle="1" w:styleId="TextkomenteChar">
    <w:name w:val="Text komentáře Char"/>
    <w:basedOn w:val="Standardnpsmoodstavce"/>
    <w:link w:val="Textkomente"/>
    <w:uiPriority w:val="99"/>
    <w:rsid w:val="006F0615"/>
    <w:rPr>
      <w:sz w:val="20"/>
      <w:szCs w:val="20"/>
    </w:rPr>
  </w:style>
  <w:style w:type="paragraph" w:styleId="Pedmtkomente">
    <w:name w:val="annotation subject"/>
    <w:basedOn w:val="Textkomente"/>
    <w:next w:val="Textkomente"/>
    <w:link w:val="PedmtkomenteChar"/>
    <w:uiPriority w:val="99"/>
    <w:semiHidden/>
    <w:unhideWhenUsed/>
    <w:rsid w:val="006F0615"/>
    <w:rPr>
      <w:b/>
      <w:bCs/>
    </w:rPr>
  </w:style>
  <w:style w:type="character" w:customStyle="1" w:styleId="PedmtkomenteChar">
    <w:name w:val="Předmět komentáře Char"/>
    <w:basedOn w:val="TextkomenteChar"/>
    <w:link w:val="Pedmtkomente"/>
    <w:uiPriority w:val="99"/>
    <w:semiHidden/>
    <w:rsid w:val="006F06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binaa\Downloads\Charakteristika%20um&#283;leck&#233;ho%20textu.dotx"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4dd0a2-da34-4871-bd8a-9b9efd768e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7622CDE27B3B54191A1144E1855EF8E" ma:contentTypeVersion="16" ma:contentTypeDescription="Vytvoří nový dokument" ma:contentTypeScope="" ma:versionID="ca85609e2352405ee7566f94a61c2c2d">
  <xsd:schema xmlns:xsd="http://www.w3.org/2001/XMLSchema" xmlns:xs="http://www.w3.org/2001/XMLSchema" xmlns:p="http://schemas.microsoft.com/office/2006/metadata/properties" xmlns:ns3="e84dd0a2-da34-4871-bd8a-9b9efd768eab" xmlns:ns4="3278cc48-1f91-42ab-83da-e846b431c1ac" targetNamespace="http://schemas.microsoft.com/office/2006/metadata/properties" ma:root="true" ma:fieldsID="06218971a915fdef21273be027e5ed54" ns3:_="" ns4:_="">
    <xsd:import namespace="e84dd0a2-da34-4871-bd8a-9b9efd768eab"/>
    <xsd:import namespace="3278cc48-1f91-42ab-83da-e846b431c1a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ServiceAutoTags" minOccurs="0"/>
                <xsd:element ref="ns3:MediaServiceSystem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dd0a2-da34-4871-bd8a-9b9efd768ea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78cc48-1f91-42ab-83da-e846b431c1ac" elementFormDefault="qualified">
    <xsd:import namespace="http://schemas.microsoft.com/office/2006/documentManagement/types"/>
    <xsd:import namespace="http://schemas.microsoft.com/office/infopath/2007/PartnerControls"/>
    <xsd:element name="SharedWithUsers" ma:index="2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dílené s podrobnostmi" ma:internalName="SharedWithDetails" ma:readOnly="true">
      <xsd:simpleType>
        <xsd:restriction base="dms:Note">
          <xsd:maxLength value="255"/>
        </xsd:restriction>
      </xsd:simpleType>
    </xsd:element>
    <xsd:element name="SharingHintHash" ma:index="2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6B6A1C-C5AD-4FCD-A8F7-EF57E92998D5}">
  <ds:schemaRefs>
    <ds:schemaRef ds:uri="http://schemas.microsoft.com/office/2006/metadata/properties"/>
    <ds:schemaRef ds:uri="http://schemas.microsoft.com/office/infopath/2007/PartnerControls"/>
    <ds:schemaRef ds:uri="e84dd0a2-da34-4871-bd8a-9b9efd768eab"/>
  </ds:schemaRefs>
</ds:datastoreItem>
</file>

<file path=customXml/itemProps2.xml><?xml version="1.0" encoding="utf-8"?>
<ds:datastoreItem xmlns:ds="http://schemas.openxmlformats.org/officeDocument/2006/customXml" ds:itemID="{2D73C381-41C2-454C-99A2-58AE6DB59CDB}">
  <ds:schemaRefs>
    <ds:schemaRef ds:uri="http://schemas.microsoft.com/sharepoint/v3/contenttype/forms"/>
  </ds:schemaRefs>
</ds:datastoreItem>
</file>

<file path=customXml/itemProps3.xml><?xml version="1.0" encoding="utf-8"?>
<ds:datastoreItem xmlns:ds="http://schemas.openxmlformats.org/officeDocument/2006/customXml" ds:itemID="{43800A2A-DBCC-4FAE-89AB-DF2B75BBA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dd0a2-da34-4871-bd8a-9b9efd768eab"/>
    <ds:schemaRef ds:uri="3278cc48-1f91-42ab-83da-e846b431c1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Charakteristika uměleckého textu.dotx</Template>
  <TotalTime>54</TotalTime>
  <Pages>4</Pages>
  <Words>936</Words>
  <Characters>5340</Characters>
  <Application>Microsoft Office Word</Application>
  <DocSecurity>0</DocSecurity>
  <Lines>44</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drabinaa</dc:creator>
  <cp:keywords/>
  <dc:description/>
  <cp:lastModifiedBy>23 drabina adam</cp:lastModifiedBy>
  <cp:revision>53</cp:revision>
  <dcterms:created xsi:type="dcterms:W3CDTF">2025-12-13T22:04:00Z</dcterms:created>
  <dcterms:modified xsi:type="dcterms:W3CDTF">2025-12-13T22:58:00Z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0x01010077622CDE27B3B54191A1144E1855EF8E</vt:lpwstr>
  </property>
</Properties>
</file>