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A4F" w:rsidP="00072B0B" w:rsidRDefault="00072B0B" w14:paraId="08994F2B" w14:textId="7DD5B60C">
      <w:pPr>
        <w:pStyle w:val="Heading1"/>
      </w:pPr>
      <w:r w:rsidRPr="00475B59">
        <w:t xml:space="preserve">Charakteristika uměleckého </w:t>
      </w:r>
      <w:r w:rsidRPr="00475B59" w:rsidR="00635D3A">
        <w:t>textu</w:t>
      </w:r>
      <w:r w:rsidR="00FA4098">
        <w:t xml:space="preserve"> – Jaroslav Vrchlický – Noc na Karlštejně</w:t>
      </w:r>
    </w:p>
    <w:p w:rsidR="00E06EF7" w:rsidP="00E06EF7" w:rsidRDefault="00D8362C" w14:paraId="7C7EDBFD" w14:textId="77777777">
      <w:pPr>
        <w:pStyle w:val="Heading2"/>
      </w:pPr>
      <w:r>
        <w:t>Analýza uměleckého textu</w:t>
      </w:r>
    </w:p>
    <w:p w:rsidR="00521396" w:rsidP="004A3526" w:rsidRDefault="00521396" w14:paraId="29CA8208" w14:textId="77777777">
      <w:pPr>
        <w:pStyle w:val="Heading3"/>
        <w:numPr>
          <w:ilvl w:val="0"/>
          <w:numId w:val="1"/>
        </w:numPr>
      </w:pPr>
      <w:r>
        <w:t>Část</w:t>
      </w:r>
    </w:p>
    <w:p w:rsidR="004A3526" w:rsidP="00AE775A" w:rsidRDefault="00AF44E9" w14:paraId="58EB2FF7" w14:textId="77777777">
      <w:pPr>
        <w:pStyle w:val="Heading4"/>
        <w:numPr>
          <w:ilvl w:val="0"/>
          <w:numId w:val="7"/>
        </w:numPr>
      </w:pPr>
      <w:r>
        <w:t>Děj</w:t>
      </w:r>
    </w:p>
    <w:p w:rsidR="001C46D4" w:rsidP="007879AA" w:rsidRDefault="003A30D1" w14:paraId="61F7D3BB" w14:textId="77777777">
      <w:pPr>
        <w:ind w:left="708"/>
      </w:pPr>
      <w:r w:rsidRPr="003A30D1">
        <w:t xml:space="preserve">Hrad Karlštejn očekává návštěvu svého pána Karla IV. Vévoda Štěpán Bavorský přijíždí s politickými záležitostmi, ale purkrabí ho přemlouvá k odjezdu, upozorňuje, že král přijel za odpočinkem, ne za prací. On ale zůstane, a přijede také kyperský král Petr. </w:t>
      </w:r>
    </w:p>
    <w:p w:rsidR="001C46D4" w:rsidP="007879AA" w:rsidRDefault="003A30D1" w14:paraId="5927F62A" w14:textId="77777777">
      <w:pPr>
        <w:ind w:left="708"/>
      </w:pPr>
      <w:r w:rsidRPr="003A30D1">
        <w:t xml:space="preserve">Štěpán uzavírá dohodu s Petrem o hledání ženy na hradě – mají totiž oba podezření, že se zde alespoň jedna musí nacházet. Královna Alžběta přichází za Arnoštem, hledá radu kvůli svému smutku z odloučení od manžela. Arnošt převlékne královnu za páže, aby mohla být blíže králi. </w:t>
      </w:r>
    </w:p>
    <w:p w:rsidR="001C46D4" w:rsidP="007879AA" w:rsidRDefault="003A30D1" w14:paraId="38750F8E" w14:textId="77777777">
      <w:pPr>
        <w:ind w:left="708"/>
      </w:pPr>
      <w:r w:rsidRPr="003A30D1">
        <w:t xml:space="preserve">Alena se převleče za panoše a vsadí se s otcem, že přečká noc na Karlštejně. Pokud se jí to podaří, dostane od otce svolení ke sňatku s Peškem, který je královským šenkem. Petr a Štěpán pozorují Alenu a Peška při schůzce pod lípou a uvažují, o jakou ženu jde. </w:t>
      </w:r>
    </w:p>
    <w:p w:rsidR="007879AA" w:rsidP="007879AA" w:rsidRDefault="003A30D1" w14:paraId="0D5A8C67" w14:textId="77777777">
      <w:pPr>
        <w:ind w:left="708"/>
      </w:pPr>
      <w:r w:rsidRPr="003A30D1">
        <w:t xml:space="preserve">Purkrabí souhlasí s tím, že poskytne důkaz o Alenině pobytu na hradě, aby jí její otec věřil. Štěpán řekne purkrabímu, že u krále viděl ženu, a vzniká velký zmatek ohledně toho, o koho šlo. Nikdo totiž netuší, že na hradě jsou v tu chvíli ženy dokonce dvě. </w:t>
      </w:r>
    </w:p>
    <w:p w:rsidRPr="00C75B66" w:rsidR="00C75B66" w:rsidP="007879AA" w:rsidRDefault="003A30D1" w14:paraId="1C24D0EA" w14:textId="5B8CD6F8">
      <w:pPr>
        <w:ind w:left="708"/>
      </w:pPr>
      <w:r w:rsidRPr="003A30D1">
        <w:t>Král zjišťuje, že hledaná žena není královna, a rozhodne se ji předvolat. Alena s Peškem vysvětlí králi svůj příběh a řeknou mu o sázce Aleny a jejího otce. Král propouští Peška, udílí mu rytířský řád a umožňuje mu sňatek s Alenou. Král a královna nakonec odjíždějí na hrad Karlík.</w:t>
      </w:r>
    </w:p>
    <w:p w:rsidR="004A3526" w:rsidP="00AE775A" w:rsidRDefault="000E7361" w14:paraId="519C065F" w14:textId="77777777">
      <w:pPr>
        <w:pStyle w:val="Heading4"/>
        <w:numPr>
          <w:ilvl w:val="0"/>
          <w:numId w:val="7"/>
        </w:numPr>
      </w:pPr>
      <w:r>
        <w:t>Téma a motiv</w:t>
      </w:r>
    </w:p>
    <w:p w:rsidR="00FA4098" w:rsidP="00FA4098" w:rsidRDefault="00FA4098" w14:paraId="31724D96" w14:textId="7D8653CB">
      <w:pPr>
        <w:pStyle w:val="ListParagraph"/>
        <w:numPr>
          <w:ilvl w:val="0"/>
          <w:numId w:val="15"/>
        </w:numPr>
      </w:pPr>
      <w:r>
        <w:t>Téma: žárlivost, láska, průnik dvou žen na hrad</w:t>
      </w:r>
    </w:p>
    <w:p w:rsidRPr="00FA4098" w:rsidR="00FA4098" w:rsidP="00FA4098" w:rsidRDefault="00FA4098" w14:paraId="298B0743" w14:textId="317C7642">
      <w:pPr>
        <w:pStyle w:val="ListParagraph"/>
        <w:numPr>
          <w:ilvl w:val="0"/>
          <w:numId w:val="15"/>
        </w:numPr>
      </w:pPr>
      <w:r>
        <w:t>Motiv: přestrojení, odvaha</w:t>
      </w:r>
    </w:p>
    <w:p w:rsidR="000E7361" w:rsidP="00AE775A" w:rsidRDefault="000E7361" w14:paraId="69AD5D13" w14:textId="77777777">
      <w:pPr>
        <w:pStyle w:val="Heading4"/>
        <w:numPr>
          <w:ilvl w:val="0"/>
          <w:numId w:val="7"/>
        </w:numPr>
      </w:pPr>
      <w:r>
        <w:t>Časoprostor</w:t>
      </w:r>
    </w:p>
    <w:p w:rsidR="00FA4098" w:rsidP="00FA4098" w:rsidRDefault="00FA4098" w14:paraId="6DF284B3" w14:textId="0F53B1FB">
      <w:pPr>
        <w:pStyle w:val="ListParagraph"/>
        <w:numPr>
          <w:ilvl w:val="0"/>
          <w:numId w:val="14"/>
        </w:numPr>
      </w:pPr>
      <w:r>
        <w:t>Karlštejn</w:t>
      </w:r>
    </w:p>
    <w:p w:rsidRPr="00FA4098" w:rsidR="00FA4098" w:rsidP="00FA4098" w:rsidRDefault="00FA4098" w14:paraId="585C4F49" w14:textId="6550A2AE">
      <w:pPr>
        <w:pStyle w:val="ListParagraph"/>
        <w:numPr>
          <w:ilvl w:val="0"/>
          <w:numId w:val="14"/>
        </w:numPr>
      </w:pPr>
      <w:r>
        <w:t>Červen 1363</w:t>
      </w:r>
    </w:p>
    <w:p w:rsidR="000E7361" w:rsidP="00AE775A" w:rsidRDefault="000E7361" w14:paraId="3AD897B1" w14:textId="77777777">
      <w:pPr>
        <w:pStyle w:val="Heading4"/>
        <w:numPr>
          <w:ilvl w:val="0"/>
          <w:numId w:val="7"/>
        </w:numPr>
      </w:pPr>
      <w:r>
        <w:t>Kompoziční výstavba</w:t>
      </w:r>
    </w:p>
    <w:p w:rsidR="00FA4098" w:rsidP="00FA4098" w:rsidRDefault="00FA4098" w14:paraId="2D1FCA31" w14:textId="2307DD06">
      <w:pPr>
        <w:pStyle w:val="ListParagraph"/>
        <w:numPr>
          <w:ilvl w:val="0"/>
          <w:numId w:val="13"/>
        </w:numPr>
      </w:pPr>
      <w:r>
        <w:t>Chronologická</w:t>
      </w:r>
    </w:p>
    <w:p w:rsidRPr="00FA4098" w:rsidR="00FA4098" w:rsidP="00FA4098" w:rsidRDefault="00FA4098" w14:paraId="288EFCC5" w14:textId="1762262A">
      <w:pPr>
        <w:pStyle w:val="ListParagraph"/>
        <w:numPr>
          <w:ilvl w:val="0"/>
          <w:numId w:val="13"/>
        </w:numPr>
      </w:pPr>
      <w:r>
        <w:t>3 dějství</w:t>
      </w:r>
    </w:p>
    <w:p w:rsidR="00FA4098" w:rsidP="00FA4098" w:rsidRDefault="006005D8" w14:paraId="7F92AC74" w14:textId="51931A9F">
      <w:pPr>
        <w:pStyle w:val="Heading4"/>
        <w:numPr>
          <w:ilvl w:val="0"/>
          <w:numId w:val="7"/>
        </w:numPr>
      </w:pPr>
      <w:r>
        <w:t>Literní</w:t>
      </w:r>
      <w:r w:rsidR="000E7361">
        <w:t xml:space="preserve"> </w:t>
      </w:r>
      <w:r w:rsidR="00BF1883">
        <w:t xml:space="preserve">druh a </w:t>
      </w:r>
      <w:r w:rsidR="00261DDB">
        <w:t>žánr</w:t>
      </w:r>
    </w:p>
    <w:p w:rsidR="00FA4098" w:rsidP="00FA4098" w:rsidRDefault="00FA4098" w14:paraId="776B7661" w14:textId="62D71376">
      <w:pPr>
        <w:pStyle w:val="ListParagraph"/>
        <w:numPr>
          <w:ilvl w:val="0"/>
          <w:numId w:val="12"/>
        </w:numPr>
      </w:pPr>
      <w:r>
        <w:t>Druh: drama</w:t>
      </w:r>
    </w:p>
    <w:p w:rsidRPr="00FA4098" w:rsidR="00FA4098" w:rsidP="00FA4098" w:rsidRDefault="00FA4098" w14:paraId="0F6B17E2" w14:textId="2A7BCADA">
      <w:pPr>
        <w:pStyle w:val="ListParagraph"/>
        <w:numPr>
          <w:ilvl w:val="0"/>
          <w:numId w:val="12"/>
        </w:numPr>
      </w:pPr>
      <w:r>
        <w:t>Žánr: komedie</w:t>
      </w:r>
    </w:p>
    <w:p w:rsidR="00BF1883" w:rsidP="00BF1883" w:rsidRDefault="00BF1883" w14:paraId="12834446" w14:textId="77777777">
      <w:pPr>
        <w:pStyle w:val="Heading3"/>
        <w:numPr>
          <w:ilvl w:val="0"/>
          <w:numId w:val="1"/>
        </w:numPr>
      </w:pPr>
      <w:r>
        <w:t>Část</w:t>
      </w:r>
    </w:p>
    <w:p w:rsidR="00BF1883" w:rsidP="00AE775A" w:rsidRDefault="00A13A2C" w14:paraId="50DEF1F1" w14:textId="77777777">
      <w:pPr>
        <w:pStyle w:val="Heading4"/>
        <w:numPr>
          <w:ilvl w:val="0"/>
          <w:numId w:val="8"/>
        </w:numPr>
      </w:pPr>
      <w:r>
        <w:t>Vypravěč</w:t>
      </w:r>
      <w:r>
        <w:rPr>
          <w:lang w:val="en-US"/>
        </w:rPr>
        <w:t>/</w:t>
      </w:r>
      <w:r>
        <w:t>lyrick</w:t>
      </w:r>
      <w:r w:rsidR="006F0615">
        <w:t>ý</w:t>
      </w:r>
      <w:r>
        <w:t xml:space="preserve"> subjekt</w:t>
      </w:r>
    </w:p>
    <w:p w:rsidRPr="006D522C" w:rsidR="006D522C" w:rsidP="006D522C" w:rsidRDefault="00AF117B" w14:paraId="796FF68B" w14:textId="763C1CFC">
      <w:pPr>
        <w:pStyle w:val="ListParagraph"/>
        <w:numPr>
          <w:ilvl w:val="0"/>
          <w:numId w:val="17"/>
        </w:numPr>
      </w:pPr>
      <w:r>
        <w:t>Vševědoucí (zná myšlenky a city postav)</w:t>
      </w:r>
    </w:p>
    <w:p w:rsidR="00A13A2C" w:rsidP="00AE775A" w:rsidRDefault="00A13A2C" w14:paraId="13F49374" w14:textId="77777777">
      <w:pPr>
        <w:pStyle w:val="Heading4"/>
        <w:numPr>
          <w:ilvl w:val="0"/>
          <w:numId w:val="8"/>
        </w:numPr>
      </w:pPr>
      <w:r>
        <w:t>Postava</w:t>
      </w:r>
    </w:p>
    <w:p w:rsidR="00383AAE" w:rsidP="00156C34" w:rsidRDefault="00156C34" w14:paraId="59859ED9" w14:textId="77777777">
      <w:pPr>
        <w:pStyle w:val="ListParagraph"/>
        <w:numPr>
          <w:ilvl w:val="0"/>
          <w:numId w:val="16"/>
        </w:numPr>
      </w:pPr>
      <w:r w:rsidRPr="00156C34">
        <w:rPr>
          <w:b/>
          <w:bCs/>
        </w:rPr>
        <w:t>Karel IV.</w:t>
      </w:r>
    </w:p>
    <w:p w:rsidR="00156C34" w:rsidP="00383AAE" w:rsidRDefault="00156C34" w14:paraId="6CEA55A8" w14:textId="6654AD34">
      <w:pPr>
        <w:pStyle w:val="ListParagraph"/>
        <w:numPr>
          <w:ilvl w:val="1"/>
          <w:numId w:val="16"/>
        </w:numPr>
      </w:pPr>
      <w:r>
        <w:t>císař římský a král český, moudrý, vlídný</w:t>
      </w:r>
    </w:p>
    <w:p w:rsidR="00383AAE" w:rsidP="00156C34" w:rsidRDefault="00156C34" w14:paraId="3A841213" w14:textId="77777777">
      <w:pPr>
        <w:pStyle w:val="ListParagraph"/>
        <w:numPr>
          <w:ilvl w:val="0"/>
          <w:numId w:val="16"/>
        </w:numPr>
      </w:pPr>
      <w:r w:rsidRPr="00156C34">
        <w:rPr>
          <w:b/>
          <w:bCs/>
        </w:rPr>
        <w:t>Alžběta Pomořanská</w:t>
      </w:r>
    </w:p>
    <w:p w:rsidR="00156C34" w:rsidP="00383AAE" w:rsidRDefault="00156C34" w14:paraId="74E4F61B" w14:textId="4A5F065E">
      <w:pPr>
        <w:pStyle w:val="ListParagraph"/>
        <w:numPr>
          <w:ilvl w:val="1"/>
          <w:numId w:val="16"/>
        </w:numPr>
      </w:pPr>
      <w:r>
        <w:t xml:space="preserve"> manželka Karla IV., žárlivá, zamilovaná do svého muže</w:t>
      </w:r>
    </w:p>
    <w:p w:rsidR="00383AAE" w:rsidP="00156C34" w:rsidRDefault="00156C34" w14:paraId="66819151" w14:textId="77777777">
      <w:pPr>
        <w:pStyle w:val="ListParagraph"/>
        <w:numPr>
          <w:ilvl w:val="0"/>
          <w:numId w:val="16"/>
        </w:numPr>
      </w:pPr>
      <w:r w:rsidRPr="00156C34">
        <w:rPr>
          <w:b/>
          <w:bCs/>
        </w:rPr>
        <w:t>Štěpán</w:t>
      </w:r>
    </w:p>
    <w:p w:rsidR="00156C34" w:rsidP="00383AAE" w:rsidRDefault="00156C34" w14:paraId="0EC24F31" w14:textId="3950A974">
      <w:pPr>
        <w:pStyle w:val="ListParagraph"/>
        <w:numPr>
          <w:ilvl w:val="1"/>
          <w:numId w:val="16"/>
        </w:numPr>
      </w:pPr>
      <w:r>
        <w:t>vévoda bavorský, uzavře s kyperským králem sázku o hledání ženy na hradě</w:t>
      </w:r>
    </w:p>
    <w:p w:rsidR="00383AAE" w:rsidP="00156C34" w:rsidRDefault="00156C34" w14:paraId="337DE480" w14:textId="2DE5B7A6">
      <w:pPr>
        <w:pStyle w:val="ListParagraph"/>
        <w:numPr>
          <w:ilvl w:val="0"/>
          <w:numId w:val="16"/>
        </w:numPr>
      </w:pPr>
      <w:r w:rsidRPr="00156C34">
        <w:rPr>
          <w:b/>
          <w:bCs/>
        </w:rPr>
        <w:t>Arnošt z</w:t>
      </w:r>
      <w:r w:rsidR="00383AAE">
        <w:rPr>
          <w:b/>
          <w:bCs/>
        </w:rPr>
        <w:t> </w:t>
      </w:r>
      <w:r w:rsidRPr="00156C34">
        <w:rPr>
          <w:b/>
          <w:bCs/>
        </w:rPr>
        <w:t>Pardubic</w:t>
      </w:r>
    </w:p>
    <w:p w:rsidR="00156C34" w:rsidP="00383AAE" w:rsidRDefault="00156C34" w14:paraId="4F64B522" w14:textId="5E0CFE1F">
      <w:pPr>
        <w:pStyle w:val="ListParagraph"/>
        <w:numPr>
          <w:ilvl w:val="1"/>
          <w:numId w:val="16"/>
        </w:numPr>
      </w:pPr>
      <w:r>
        <w:t>arcibiskup pražský, nápomocný a chápavý</w:t>
      </w:r>
    </w:p>
    <w:p w:rsidR="00383AAE" w:rsidP="00156C34" w:rsidRDefault="00156C34" w14:paraId="416B168A" w14:textId="4649784D">
      <w:pPr>
        <w:pStyle w:val="ListParagraph"/>
        <w:numPr>
          <w:ilvl w:val="0"/>
          <w:numId w:val="16"/>
        </w:numPr>
      </w:pPr>
      <w:r w:rsidRPr="00156C34">
        <w:rPr>
          <w:b/>
          <w:bCs/>
        </w:rPr>
        <w:t>Ješek z</w:t>
      </w:r>
      <w:r w:rsidR="00383AAE">
        <w:rPr>
          <w:b/>
          <w:bCs/>
        </w:rPr>
        <w:t> </w:t>
      </w:r>
      <w:r w:rsidRPr="00156C34">
        <w:rPr>
          <w:b/>
          <w:bCs/>
        </w:rPr>
        <w:t>Wantenberga</w:t>
      </w:r>
    </w:p>
    <w:p w:rsidR="00156C34" w:rsidP="00383AAE" w:rsidRDefault="00156C34" w14:paraId="6585CB3E" w14:textId="6F378EB8">
      <w:pPr>
        <w:pStyle w:val="ListParagraph"/>
        <w:numPr>
          <w:ilvl w:val="1"/>
          <w:numId w:val="16"/>
        </w:numPr>
      </w:pPr>
      <w:r>
        <w:t>purkrabí na Karlštejně</w:t>
      </w:r>
    </w:p>
    <w:p w:rsidR="00383AAE" w:rsidP="00156C34" w:rsidRDefault="00156C34" w14:paraId="42DA6444" w14:textId="77777777">
      <w:pPr>
        <w:pStyle w:val="ListParagraph"/>
        <w:numPr>
          <w:ilvl w:val="0"/>
          <w:numId w:val="16"/>
        </w:numPr>
      </w:pPr>
      <w:r w:rsidRPr="00156C34">
        <w:rPr>
          <w:b/>
          <w:bCs/>
        </w:rPr>
        <w:t>Alena</w:t>
      </w:r>
    </w:p>
    <w:p w:rsidR="00156C34" w:rsidP="00383AAE" w:rsidRDefault="00156C34" w14:paraId="58D2E6F5" w14:textId="37333739">
      <w:pPr>
        <w:pStyle w:val="ListParagraph"/>
        <w:numPr>
          <w:ilvl w:val="1"/>
          <w:numId w:val="16"/>
        </w:numPr>
      </w:pPr>
      <w:r>
        <w:t>neteř pana purkrabího, statečná, odvážná, podnikavá</w:t>
      </w:r>
    </w:p>
    <w:p w:rsidR="00383AAE" w:rsidP="00156C34" w:rsidRDefault="00156C34" w14:paraId="0A22A43F" w14:textId="77777777">
      <w:pPr>
        <w:pStyle w:val="ListParagraph"/>
        <w:numPr>
          <w:ilvl w:val="0"/>
          <w:numId w:val="16"/>
        </w:numPr>
      </w:pPr>
      <w:r w:rsidRPr="00156C34">
        <w:rPr>
          <w:b/>
          <w:bCs/>
        </w:rPr>
        <w:t>Pešek</w:t>
      </w:r>
    </w:p>
    <w:p w:rsidRPr="00156C34" w:rsidR="00156C34" w:rsidP="00383AAE" w:rsidRDefault="00156C34" w14:paraId="236EEB27" w14:textId="5F42361B">
      <w:pPr>
        <w:pStyle w:val="ListParagraph"/>
        <w:numPr>
          <w:ilvl w:val="1"/>
          <w:numId w:val="16"/>
        </w:numPr>
      </w:pPr>
      <w:r>
        <w:t>císařův číšník, chce si vzít Alenu</w:t>
      </w:r>
    </w:p>
    <w:p w:rsidR="00A13A2C" w:rsidP="00AE775A" w:rsidRDefault="00261DDB" w14:paraId="28C98802" w14:textId="77777777">
      <w:pPr>
        <w:pStyle w:val="Heading4"/>
        <w:numPr>
          <w:ilvl w:val="0"/>
          <w:numId w:val="8"/>
        </w:numPr>
      </w:pPr>
      <w:r>
        <w:t>Vyprávěcí</w:t>
      </w:r>
      <w:r w:rsidR="00791937">
        <w:t xml:space="preserve"> </w:t>
      </w:r>
      <w:r>
        <w:t>způsoby</w:t>
      </w:r>
    </w:p>
    <w:p w:rsidRPr="0027122B" w:rsidR="0027122B" w:rsidP="0027122B" w:rsidRDefault="0027122B" w14:paraId="553ADE42" w14:textId="77777777">
      <w:pPr>
        <w:pStyle w:val="ListParagraph"/>
        <w:numPr>
          <w:ilvl w:val="0"/>
          <w:numId w:val="18"/>
        </w:numPr>
      </w:pPr>
      <w:r w:rsidRPr="0027122B">
        <w:t>Er-forma (vyprávění v třetí osobě)</w:t>
      </w:r>
    </w:p>
    <w:p w:rsidR="0027122B" w:rsidP="0027122B" w:rsidRDefault="0027122B" w14:paraId="1653EDE7" w14:textId="00F78A53">
      <w:pPr>
        <w:pStyle w:val="ListParagraph"/>
        <w:numPr>
          <w:ilvl w:val="0"/>
          <w:numId w:val="18"/>
        </w:numPr>
      </w:pPr>
      <w:r>
        <w:t>Monolog</w:t>
      </w:r>
    </w:p>
    <w:p w:rsidRPr="0027122B" w:rsidR="0027122B" w:rsidP="0027122B" w:rsidRDefault="0027122B" w14:paraId="7043781D" w14:textId="6F5E0979">
      <w:pPr>
        <w:pStyle w:val="ListParagraph"/>
        <w:numPr>
          <w:ilvl w:val="0"/>
          <w:numId w:val="18"/>
        </w:numPr>
      </w:pPr>
      <w:r>
        <w:t>Dialog</w:t>
      </w:r>
    </w:p>
    <w:p w:rsidR="00791937" w:rsidP="00AE775A" w:rsidRDefault="00791937" w14:paraId="56737769" w14:textId="77777777">
      <w:pPr>
        <w:pStyle w:val="Heading4"/>
        <w:numPr>
          <w:ilvl w:val="0"/>
          <w:numId w:val="8"/>
        </w:numPr>
      </w:pPr>
      <w:r>
        <w:t>Typy promluv</w:t>
      </w:r>
    </w:p>
    <w:p w:rsidR="00F06797" w:rsidP="00F06797" w:rsidRDefault="00EA10DF" w14:paraId="5BB420CF" w14:textId="0F24B82E">
      <w:pPr>
        <w:pStyle w:val="ListParagraph"/>
        <w:numPr>
          <w:ilvl w:val="0"/>
          <w:numId w:val="19"/>
        </w:numPr>
      </w:pPr>
      <w:r>
        <w:t>Scénické poznámky</w:t>
      </w:r>
    </w:p>
    <w:p w:rsidRPr="00F06797" w:rsidR="00EA10DF" w:rsidP="00F06797" w:rsidRDefault="00EA10DF" w14:paraId="209FBC6C" w14:textId="28B0EE90">
      <w:pPr>
        <w:pStyle w:val="ListParagraph"/>
        <w:numPr>
          <w:ilvl w:val="0"/>
          <w:numId w:val="19"/>
        </w:numPr>
      </w:pPr>
      <w:r>
        <w:t>Promluvy postav (přímá řeč bez uvozovek)</w:t>
      </w:r>
    </w:p>
    <w:p w:rsidR="008D0175" w:rsidP="008D0175" w:rsidRDefault="008D0175" w14:paraId="1F01B982" w14:textId="77777777">
      <w:pPr>
        <w:pStyle w:val="Heading3"/>
        <w:numPr>
          <w:ilvl w:val="0"/>
          <w:numId w:val="1"/>
        </w:numPr>
      </w:pPr>
      <w:r>
        <w:t>Část</w:t>
      </w:r>
    </w:p>
    <w:p w:rsidR="008D0175" w:rsidP="00AE775A" w:rsidRDefault="00261DDB" w14:paraId="20367DC8" w14:textId="77777777">
      <w:pPr>
        <w:pStyle w:val="Heading4"/>
        <w:numPr>
          <w:ilvl w:val="0"/>
          <w:numId w:val="10"/>
        </w:numPr>
      </w:pPr>
      <w:r>
        <w:t>Jazykové</w:t>
      </w:r>
      <w:r w:rsidR="003D0CF2">
        <w:t xml:space="preserve"> prostředky a jejich funkce ve </w:t>
      </w:r>
      <w:r>
        <w:t>výňatku</w:t>
      </w:r>
    </w:p>
    <w:p w:rsidR="00AF15B3" w:rsidP="00AF15B3" w:rsidRDefault="00014EA1" w14:paraId="0D91FC8E" w14:textId="49744868">
      <w:pPr>
        <w:pStyle w:val="ListParagraph"/>
        <w:numPr>
          <w:ilvl w:val="0"/>
          <w:numId w:val="21"/>
        </w:numPr>
      </w:pPr>
      <w:r>
        <w:t>Spisovná čeština</w:t>
      </w:r>
    </w:p>
    <w:p w:rsidRPr="00AF15B3" w:rsidR="00CE60E5" w:rsidP="00AF15B3" w:rsidRDefault="00125774" w14:paraId="3B9E9F69" w14:textId="71A0595D">
      <w:pPr>
        <w:pStyle w:val="ListParagraph"/>
        <w:numPr>
          <w:ilvl w:val="0"/>
          <w:numId w:val="21"/>
        </w:numPr>
      </w:pPr>
      <w:r>
        <w:t>Dobový jazyk</w:t>
      </w:r>
    </w:p>
    <w:p w:rsidR="003D0CF2" w:rsidP="00AE775A" w:rsidRDefault="003D0CF2" w14:paraId="6584150E" w14:textId="77777777">
      <w:pPr>
        <w:pStyle w:val="Heading4"/>
        <w:numPr>
          <w:ilvl w:val="0"/>
          <w:numId w:val="10"/>
        </w:numPr>
      </w:pPr>
      <w:r>
        <w:t xml:space="preserve">Tropy </w:t>
      </w:r>
      <w:r w:rsidR="00126CDF">
        <w:t xml:space="preserve">a figury a jejich funkce ve </w:t>
      </w:r>
      <w:r w:rsidR="00261DDB">
        <w:t>výňatku</w:t>
      </w:r>
    </w:p>
    <w:p w:rsidR="003A4F13" w:rsidP="003A4F13" w:rsidRDefault="00AF15B3" w14:paraId="7AD9C0EF" w14:textId="737C5217">
      <w:pPr>
        <w:pStyle w:val="ListParagraph"/>
        <w:numPr>
          <w:ilvl w:val="0"/>
          <w:numId w:val="20"/>
        </w:numPr>
      </w:pPr>
      <w:r>
        <w:t>Historismy</w:t>
      </w:r>
    </w:p>
    <w:p w:rsidR="00AF15B3" w:rsidP="003A4F13" w:rsidRDefault="00AF15B3" w14:paraId="174C903D" w14:textId="602D72F1">
      <w:pPr>
        <w:pStyle w:val="ListParagraph"/>
        <w:numPr>
          <w:ilvl w:val="0"/>
          <w:numId w:val="20"/>
        </w:numPr>
      </w:pPr>
      <w:r>
        <w:t>Archaismy</w:t>
      </w:r>
    </w:p>
    <w:p w:rsidRPr="003A4F13" w:rsidR="00AF15B3" w:rsidP="003A4F13" w:rsidRDefault="00AF15B3" w14:paraId="648DD6BB" w14:textId="66C807A0">
      <w:pPr>
        <w:pStyle w:val="ListParagraph"/>
        <w:numPr>
          <w:ilvl w:val="0"/>
          <w:numId w:val="20"/>
        </w:numPr>
      </w:pPr>
      <w:r>
        <w:t xml:space="preserve">Zdrobněliny </w:t>
      </w:r>
    </w:p>
    <w:p w:rsidR="00126CDF" w:rsidP="00A605A5" w:rsidRDefault="00261DDB" w14:paraId="1728AB28" w14:textId="77777777">
      <w:pPr>
        <w:pStyle w:val="Heading2"/>
      </w:pPr>
      <w:r>
        <w:t>Literárněhistorický</w:t>
      </w:r>
      <w:r w:rsidR="00A605A5">
        <w:t xml:space="preserve"> kontext</w:t>
      </w:r>
    </w:p>
    <w:p w:rsidR="00A605A5" w:rsidP="00AE775A" w:rsidRDefault="006005D8" w14:paraId="0E3AD4AF" w14:textId="77777777">
      <w:pPr>
        <w:pStyle w:val="Heading4"/>
        <w:numPr>
          <w:ilvl w:val="0"/>
          <w:numId w:val="11"/>
        </w:numPr>
        <w:rPr/>
      </w:pPr>
      <w:r w:rsidR="006005D8">
        <w:rPr/>
        <w:t>Kontext autorovy tvorby</w:t>
      </w:r>
    </w:p>
    <w:p w:rsidRPr="00416AB1" w:rsidR="00F5787B" w:rsidP="00F5787B" w:rsidRDefault="00F5787B" w14:paraId="07857864" w14:textId="2F842A34">
      <w:pPr>
        <w:ind w:left="360"/>
        <w:rPr>
          <w:u w:val="single"/>
        </w:rPr>
      </w:pPr>
      <w:r w:rsidRPr="00416AB1">
        <w:rPr>
          <w:u w:val="single"/>
        </w:rPr>
        <w:t>Jaroslav Vrchlický</w:t>
      </w:r>
    </w:p>
    <w:p w:rsidR="001E79B6" w:rsidP="001E79B6" w:rsidRDefault="002907BD" w14:paraId="441FBCC6" w14:textId="1BACFEB5">
      <w:pPr>
        <w:pStyle w:val="ListParagraph"/>
        <w:numPr>
          <w:ilvl w:val="0"/>
          <w:numId w:val="22"/>
        </w:numPr>
      </w:pPr>
      <w:r>
        <w:t>Č</w:t>
      </w:r>
      <w:r w:rsidR="001E79B6">
        <w:t>eský dramatik a překladatel (překládal z 18 literatur), přední osobnost lumírovské poezie</w:t>
      </w:r>
    </w:p>
    <w:p w:rsidR="001E79B6" w:rsidP="001E79B6" w:rsidRDefault="002907BD" w14:paraId="792257F3" w14:textId="14D82608">
      <w:pPr>
        <w:pStyle w:val="ListParagraph"/>
        <w:numPr>
          <w:ilvl w:val="0"/>
          <w:numId w:val="22"/>
        </w:numPr>
      </w:pPr>
      <w:r>
        <w:t>V</w:t>
      </w:r>
      <w:r w:rsidR="001E79B6">
        <w:t>lastním jménem Emil Frída</w:t>
      </w:r>
    </w:p>
    <w:p w:rsidR="001E79B6" w:rsidP="001E79B6" w:rsidRDefault="002907BD" w14:paraId="2FC0FFB6" w14:textId="6D1F008E">
      <w:pPr>
        <w:pStyle w:val="ListParagraph"/>
        <w:numPr>
          <w:ilvl w:val="0"/>
          <w:numId w:val="22"/>
        </w:numPr>
      </w:pPr>
      <w:r>
        <w:t>N</w:t>
      </w:r>
      <w:r w:rsidR="001E79B6">
        <w:t>arodil se 17. 2. 1853 v Lounech do kupecké rodiny, dětství prožil v Ovčárech u Kolína</w:t>
      </w:r>
    </w:p>
    <w:p w:rsidR="001E79B6" w:rsidP="001E79B6" w:rsidRDefault="002907BD" w14:paraId="28A8A87F" w14:textId="65A7577E">
      <w:pPr>
        <w:pStyle w:val="ListParagraph"/>
        <w:numPr>
          <w:ilvl w:val="0"/>
          <w:numId w:val="22"/>
        </w:numPr>
      </w:pPr>
      <w:r>
        <w:t>P</w:t>
      </w:r>
      <w:r w:rsidR="001E79B6">
        <w:t>o absolvování gymnázia nastoupil na teologii, po prvním semestru přestoupil na filozofii, kdy se věnoval studiu historie a románských jazyků</w:t>
      </w:r>
    </w:p>
    <w:p w:rsidR="001E79B6" w:rsidP="001E79B6" w:rsidRDefault="002907BD" w14:paraId="789B5942" w14:textId="79A97D6C">
      <w:pPr>
        <w:pStyle w:val="ListParagraph"/>
        <w:numPr>
          <w:ilvl w:val="0"/>
          <w:numId w:val="22"/>
        </w:numPr>
      </w:pPr>
      <w:r>
        <w:t>P</w:t>
      </w:r>
      <w:r w:rsidR="001E79B6">
        <w:t>racoval 1 rok v Itálii jako vychovatel, po návratu do vlasti jako učitel, literární a divadelní kritik, redaktor, profesor srovnávacích dějin a všeobecné literatury na Karlově univerzitě a tajemník uměleckého oboru České akademie věd a umění</w:t>
      </w:r>
    </w:p>
    <w:p w:rsidR="001E79B6" w:rsidP="001E79B6" w:rsidRDefault="002907BD" w14:paraId="208E9B2F" w14:textId="3C294D12">
      <w:pPr>
        <w:pStyle w:val="ListParagraph"/>
        <w:numPr>
          <w:ilvl w:val="0"/>
          <w:numId w:val="22"/>
        </w:numPr>
      </w:pPr>
      <w:r>
        <w:t>B</w:t>
      </w:r>
      <w:r w:rsidR="001E79B6">
        <w:t>yl zamilován do spisovatelky Sofie Podlipské – jelikož ale byla vdaná, vzal si její dceru</w:t>
      </w:r>
    </w:p>
    <w:p w:rsidR="001E79B6" w:rsidP="001E79B6" w:rsidRDefault="002907BD" w14:paraId="5EEE149D" w14:textId="12DBCD94">
      <w:pPr>
        <w:pStyle w:val="ListParagraph"/>
        <w:numPr>
          <w:ilvl w:val="0"/>
          <w:numId w:val="22"/>
        </w:numPr>
      </w:pPr>
      <w:r>
        <w:t>B</w:t>
      </w:r>
      <w:r w:rsidR="001E79B6">
        <w:t>yl členem několika zahraničních akademií a členem Panské sněmovny</w:t>
      </w:r>
    </w:p>
    <w:p w:rsidR="001E79B6" w:rsidP="001E79B6" w:rsidRDefault="002907BD" w14:paraId="1B170BDB" w14:textId="486F313E">
      <w:pPr>
        <w:pStyle w:val="ListParagraph"/>
        <w:numPr>
          <w:ilvl w:val="0"/>
          <w:numId w:val="22"/>
        </w:numPr>
      </w:pPr>
      <w:r>
        <w:t>Ž</w:t>
      </w:r>
      <w:r w:rsidR="001E79B6">
        <w:t>il velmi nezdravým způsobem, hodně kouřil</w:t>
      </w:r>
    </w:p>
    <w:p w:rsidR="001E79B6" w:rsidP="001E79B6" w:rsidRDefault="002907BD" w14:paraId="3A2D17B3" w14:textId="7F44914F">
      <w:pPr>
        <w:pStyle w:val="ListParagraph"/>
        <w:numPr>
          <w:ilvl w:val="0"/>
          <w:numId w:val="22"/>
        </w:numPr>
      </w:pPr>
      <w:r>
        <w:t>V</w:t>
      </w:r>
      <w:r w:rsidR="001E79B6">
        <w:t xml:space="preserve"> roce 1908 u něj propukla duševní choroba (deprese, stihomam), která mu znemožnila jakoukoli další intelektuální činnost, po 4 letech umírá</w:t>
      </w:r>
    </w:p>
    <w:p w:rsidR="00F5787B" w:rsidP="001E79B6" w:rsidRDefault="002907BD" w14:paraId="38A96279" w14:textId="5BA20EA1">
      <w:pPr>
        <w:pStyle w:val="ListParagraph"/>
        <w:numPr>
          <w:ilvl w:val="0"/>
          <w:numId w:val="22"/>
        </w:numPr>
      </w:pPr>
      <w:r>
        <w:t>Z</w:t>
      </w:r>
      <w:r w:rsidR="001E79B6">
        <w:t>emřel 9. 9. 1912 v</w:t>
      </w:r>
      <w:r w:rsidR="00937BAA">
        <w:t> </w:t>
      </w:r>
      <w:r w:rsidR="001E79B6">
        <w:t>Domažlicích</w:t>
      </w:r>
    </w:p>
    <w:p w:rsidR="00937BAA" w:rsidP="001E79B6" w:rsidRDefault="00937BAA" w14:paraId="1212BEA7" w14:textId="69F9B8A5">
      <w:pPr>
        <w:pStyle w:val="ListParagraph"/>
        <w:numPr>
          <w:ilvl w:val="0"/>
          <w:numId w:val="22"/>
        </w:numPr>
      </w:pPr>
      <w:r>
        <w:t>Další díla:</w:t>
      </w:r>
    </w:p>
    <w:p w:rsidR="00937BAA" w:rsidP="00937BAA" w:rsidRDefault="00937BAA" w14:paraId="6A55323C" w14:textId="7A89A6ED">
      <w:pPr>
        <w:pStyle w:val="ListParagraph"/>
        <w:numPr>
          <w:ilvl w:val="1"/>
          <w:numId w:val="22"/>
        </w:numPr>
      </w:pPr>
      <w:r>
        <w:t>Poezie</w:t>
      </w:r>
    </w:p>
    <w:p w:rsidR="005F0881" w:rsidP="005F0881" w:rsidRDefault="005F0881" w14:paraId="5BDB2935" w14:textId="32524811">
      <w:pPr>
        <w:pStyle w:val="ListParagraph"/>
        <w:numPr>
          <w:ilvl w:val="2"/>
          <w:numId w:val="22"/>
        </w:numPr>
      </w:pPr>
      <w:r>
        <w:t>Z</w:t>
      </w:r>
      <w:r w:rsidR="00C028BF">
        <w:t> </w:t>
      </w:r>
      <w:r>
        <w:t>hlubin</w:t>
      </w:r>
      <w:r w:rsidR="00C028BF">
        <w:t xml:space="preserve"> (často srovnáváno s Hřbitovním kvítím J. Nerudy)</w:t>
      </w:r>
    </w:p>
    <w:p w:rsidR="005F0881" w:rsidP="005F0881" w:rsidRDefault="005F0881" w14:paraId="09A40CFB" w14:textId="26999C31">
      <w:pPr>
        <w:pStyle w:val="ListParagraph"/>
        <w:numPr>
          <w:ilvl w:val="2"/>
          <w:numId w:val="22"/>
        </w:numPr>
      </w:pPr>
      <w:r>
        <w:t>Mýty</w:t>
      </w:r>
    </w:p>
    <w:p w:rsidR="005F0881" w:rsidP="005F0881" w:rsidRDefault="005F0881" w14:paraId="07611E1B" w14:textId="6EF8DD0C">
      <w:pPr>
        <w:pStyle w:val="ListParagraph"/>
        <w:numPr>
          <w:ilvl w:val="2"/>
          <w:numId w:val="22"/>
        </w:numPr>
      </w:pPr>
      <w:r>
        <w:t>Selské balady</w:t>
      </w:r>
    </w:p>
    <w:p w:rsidR="005F0881" w:rsidP="005F0881" w:rsidRDefault="005F0881" w14:paraId="603993FD" w14:textId="758A7CF1">
      <w:pPr>
        <w:pStyle w:val="ListParagraph"/>
        <w:numPr>
          <w:ilvl w:val="1"/>
          <w:numId w:val="22"/>
        </w:numPr>
      </w:pPr>
      <w:r>
        <w:t>Dramata</w:t>
      </w:r>
    </w:p>
    <w:p w:rsidR="005F0881" w:rsidP="005F0881" w:rsidRDefault="005F0881" w14:paraId="4E9CE535" w14:textId="0A342177">
      <w:pPr>
        <w:pStyle w:val="ListParagraph"/>
        <w:numPr>
          <w:ilvl w:val="2"/>
          <w:numId w:val="22"/>
        </w:numPr>
      </w:pPr>
      <w:r>
        <w:t>Soud lásky</w:t>
      </w:r>
    </w:p>
    <w:p w:rsidR="005F0881" w:rsidP="005F0881" w:rsidRDefault="005F0881" w14:paraId="1CD9B57F" w14:textId="57A43B0C">
      <w:pPr>
        <w:pStyle w:val="ListParagraph"/>
        <w:numPr>
          <w:ilvl w:val="2"/>
          <w:numId w:val="22"/>
        </w:numPr>
      </w:pPr>
      <w:r>
        <w:t xml:space="preserve">Hippodamie </w:t>
      </w:r>
      <w:r w:rsidR="007A6200">
        <w:t>(Námluvy Pelopony, Smír Tantatův, Smrt Hippodanie</w:t>
      </w:r>
      <w:r w:rsidR="00C028BF">
        <w:t>)</w:t>
      </w:r>
    </w:p>
    <w:p w:rsidR="00C028BF" w:rsidP="00C028BF" w:rsidRDefault="00C028BF" w14:paraId="32892141" w14:textId="0D2E668F">
      <w:pPr>
        <w:pStyle w:val="ListParagraph"/>
        <w:numPr>
          <w:ilvl w:val="1"/>
          <w:numId w:val="22"/>
        </w:numPr>
      </w:pPr>
      <w:r>
        <w:t>Román</w:t>
      </w:r>
    </w:p>
    <w:p w:rsidR="00EF5718" w:rsidP="00EF5718" w:rsidRDefault="00C028BF" w14:paraId="7F957070" w14:textId="42723671">
      <w:pPr>
        <w:pStyle w:val="ListParagraph"/>
        <w:numPr>
          <w:ilvl w:val="2"/>
          <w:numId w:val="22"/>
        </w:numPr>
      </w:pPr>
      <w:r>
        <w:t>Loutky</w:t>
      </w:r>
    </w:p>
    <w:p w:rsidRPr="00F5787B" w:rsidR="00C028BF" w:rsidP="00EF5718" w:rsidRDefault="00EF5718" w14:paraId="2930712B" w14:textId="4627485E">
      <w:r>
        <w:br w:type="page"/>
      </w:r>
    </w:p>
    <w:p w:rsidR="009E606F" w:rsidP="009E606F" w:rsidRDefault="009E0B90" w14:paraId="71282394" w14:textId="3AADA143">
      <w:pPr>
        <w:pStyle w:val="Heading4"/>
        <w:numPr>
          <w:ilvl w:val="0"/>
          <w:numId w:val="11"/>
        </w:numPr>
        <w:rPr/>
      </w:pPr>
      <w:r w:rsidR="009E0B90">
        <w:rPr/>
        <w:t>Literární</w:t>
      </w:r>
      <w:r w:rsidR="006005D8">
        <w:rPr/>
        <w:t xml:space="preserve"> </w:t>
      </w:r>
      <w:r w:rsidRPr="0D4D3FE1" w:rsidR="006005D8">
        <w:rPr>
          <w:lang w:val="en-US"/>
        </w:rPr>
        <w:t xml:space="preserve">/ </w:t>
      </w:r>
      <w:r w:rsidR="00261DDB">
        <w:rPr/>
        <w:t>obecně</w:t>
      </w:r>
      <w:r w:rsidR="006005D8">
        <w:rPr/>
        <w:t xml:space="preserve"> </w:t>
      </w:r>
      <w:r w:rsidR="00261DDB">
        <w:rPr/>
        <w:t>kulturní</w:t>
      </w:r>
      <w:r w:rsidR="006005D8">
        <w:rPr/>
        <w:t xml:space="preserve"> kontext</w:t>
      </w:r>
    </w:p>
    <w:p w:rsidR="0052138E" w:rsidP="0052138E" w:rsidRDefault="0052138E" w14:paraId="1E9165B5" w14:textId="608FE1CC">
      <w:pPr>
        <w:ind w:left="360"/>
        <w:rPr>
          <w:u w:val="single"/>
        </w:rPr>
      </w:pPr>
      <w:r>
        <w:rPr>
          <w:u w:val="single"/>
        </w:rPr>
        <w:t>Lumírovci</w:t>
      </w:r>
    </w:p>
    <w:p w:rsidR="0052138E" w:rsidP="00490588" w:rsidRDefault="00BE420F" w14:paraId="484D9BA6" w14:textId="7E4CE592">
      <w:pPr>
        <w:pStyle w:val="ListParagraph"/>
        <w:numPr>
          <w:ilvl w:val="0"/>
          <w:numId w:val="28"/>
        </w:numPr>
      </w:pPr>
      <w:r>
        <w:t>80. léta</w:t>
      </w:r>
      <w:r w:rsidR="00FE5D90">
        <w:t xml:space="preserve"> 19. století</w:t>
      </w:r>
    </w:p>
    <w:p w:rsidR="00FE5D90" w:rsidP="00490588" w:rsidRDefault="008F487C" w14:paraId="6BA78827" w14:textId="53886185">
      <w:pPr>
        <w:pStyle w:val="ListParagraph"/>
        <w:numPr>
          <w:ilvl w:val="0"/>
          <w:numId w:val="28"/>
        </w:numPr>
      </w:pPr>
      <w:r>
        <w:t>Časopis Lumír</w:t>
      </w:r>
      <w:r w:rsidR="002D1910">
        <w:t>, Josef Václav Sládek</w:t>
      </w:r>
    </w:p>
    <w:p w:rsidR="00EA0797" w:rsidP="00490588" w:rsidRDefault="00400A47" w14:paraId="068F48B8" w14:textId="41A3B2E6">
      <w:pPr>
        <w:pStyle w:val="ListParagraph"/>
        <w:numPr>
          <w:ilvl w:val="0"/>
          <w:numId w:val="28"/>
        </w:numPr>
      </w:pPr>
      <w:r>
        <w:t xml:space="preserve">Chtěli </w:t>
      </w:r>
      <w:r w:rsidR="007F7C97">
        <w:t>českou literaturu dostat do světa</w:t>
      </w:r>
    </w:p>
    <w:p w:rsidR="00186157" w:rsidP="00490588" w:rsidRDefault="00E216D6" w14:paraId="0E49E606" w14:textId="47E00B56">
      <w:pPr>
        <w:pStyle w:val="ListParagraph"/>
        <w:numPr>
          <w:ilvl w:val="0"/>
          <w:numId w:val="28"/>
        </w:numPr>
      </w:pPr>
      <w:r>
        <w:t>Hodně se přikláněli k západu, západní literatuře</w:t>
      </w:r>
    </w:p>
    <w:p w:rsidR="00431BB5" w:rsidP="00490588" w:rsidRDefault="00431BB5" w14:paraId="39713D4E" w14:textId="1A96E85B">
      <w:pPr>
        <w:pStyle w:val="ListParagraph"/>
        <w:numPr>
          <w:ilvl w:val="0"/>
          <w:numId w:val="28"/>
        </w:numPr>
      </w:pPr>
      <w:r>
        <w:t>Autoři:</w:t>
      </w:r>
    </w:p>
    <w:p w:rsidR="00FD2947" w:rsidP="00FD2947" w:rsidRDefault="00FD2947" w14:paraId="49946A7A" w14:textId="630A341A">
      <w:pPr>
        <w:pStyle w:val="ListParagraph"/>
        <w:numPr>
          <w:ilvl w:val="1"/>
          <w:numId w:val="28"/>
        </w:numPr>
      </w:pPr>
      <w:r>
        <w:t>Josef Václav Sládek</w:t>
      </w:r>
    </w:p>
    <w:p w:rsidR="003C28BB" w:rsidP="00FD2947" w:rsidRDefault="003C28BB" w14:paraId="46003820" w14:textId="00CF2C67">
      <w:pPr>
        <w:pStyle w:val="ListParagraph"/>
        <w:numPr>
          <w:ilvl w:val="1"/>
          <w:numId w:val="28"/>
        </w:numPr>
      </w:pPr>
      <w:r>
        <w:t>Jaroslav Vrchlický</w:t>
      </w:r>
    </w:p>
    <w:p w:rsidRPr="0052138E" w:rsidR="003C28BB" w:rsidP="00FD2947" w:rsidRDefault="003C28BB" w14:paraId="096E41D4" w14:textId="5FBEC4A1">
      <w:pPr>
        <w:pStyle w:val="ListParagraph"/>
        <w:numPr>
          <w:ilvl w:val="1"/>
          <w:numId w:val="28"/>
        </w:numPr>
      </w:pPr>
      <w:r>
        <w:t>Julius Zeyer</w:t>
      </w:r>
    </w:p>
    <w:p w:rsidRPr="002063E0" w:rsidR="002063E0" w:rsidP="002063E0" w:rsidRDefault="002063E0" w14:paraId="384D8051" w14:textId="298CE12E"/>
    <w:p w:rsidRPr="00521396" w:rsidR="00521396" w:rsidP="00521396" w:rsidRDefault="00521396" w14:paraId="04496617" w14:textId="77777777"/>
    <w:p w:rsidRPr="00635D3A" w:rsidR="00635D3A" w:rsidP="00635D3A" w:rsidRDefault="00635D3A" w14:paraId="0EDE3A95" w14:textId="77777777">
      <w:pPr>
        <w:rPr>
          <w:lang w:val="en-US"/>
        </w:rPr>
      </w:pPr>
    </w:p>
    <w:sectPr w:rsidRPr="00635D3A" w:rsidR="00635D3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93BB1"/>
    <w:multiLevelType w:val="hybridMultilevel"/>
    <w:tmpl w:val="893897FE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F7396"/>
    <w:multiLevelType w:val="hybridMultilevel"/>
    <w:tmpl w:val="0E84379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7" w15:restartNumberingAfterBreak="0">
    <w:nsid w:val="165560D7"/>
    <w:multiLevelType w:val="multilevel"/>
    <w:tmpl w:val="A29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80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352753"/>
    <w:multiLevelType w:val="hybridMultilevel"/>
    <w:tmpl w:val="9796F514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1F152B16"/>
    <w:multiLevelType w:val="hybridMultilevel"/>
    <w:tmpl w:val="5D7E32A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1" w15:restartNumberingAfterBreak="0">
    <w:nsid w:val="2AE84366"/>
    <w:multiLevelType w:val="hybridMultilevel"/>
    <w:tmpl w:val="B1FC9270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3AFD32AC"/>
    <w:multiLevelType w:val="hybridMultilevel"/>
    <w:tmpl w:val="5CACCF18"/>
    <w:lvl w:ilvl="0" w:tplc="77EC3B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DC762A22">
      <w:start w:val="8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C8E0D3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5E844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B4C6A7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748A4F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222684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07D006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4E7ECD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C4269B7"/>
    <w:multiLevelType w:val="hybridMultilevel"/>
    <w:tmpl w:val="E154F358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3F073955"/>
    <w:multiLevelType w:val="hybridMultilevel"/>
    <w:tmpl w:val="6D84DFB2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21B40"/>
    <w:multiLevelType w:val="hybridMultilevel"/>
    <w:tmpl w:val="40820684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149DB"/>
    <w:multiLevelType w:val="hybridMultilevel"/>
    <w:tmpl w:val="125244D0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5E094E36"/>
    <w:multiLevelType w:val="hybridMultilevel"/>
    <w:tmpl w:val="80826086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2" w15:restartNumberingAfterBreak="0">
    <w:nsid w:val="62BC1C13"/>
    <w:multiLevelType w:val="hybridMultilevel"/>
    <w:tmpl w:val="59188822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3EF086A"/>
    <w:multiLevelType w:val="hybridMultilevel"/>
    <w:tmpl w:val="D2E8ADAE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BF27DEE"/>
    <w:multiLevelType w:val="hybridMultilevel"/>
    <w:tmpl w:val="F3222A1A"/>
    <w:lvl w:ilvl="0" w:tplc="0405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6D1757A8"/>
    <w:multiLevelType w:val="hybridMultilevel"/>
    <w:tmpl w:val="1F98706E"/>
    <w:lvl w:ilvl="0" w:tplc="8D30F4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CC0EDC94">
      <w:start w:val="80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C88656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CB0044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51BAB7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635077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5D420D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3A123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0E0C69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3E85C0A"/>
    <w:multiLevelType w:val="hybridMultilevel"/>
    <w:tmpl w:val="5AC24096"/>
    <w:lvl w:ilvl="0" w:tplc="040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78B9232F"/>
    <w:multiLevelType w:val="hybridMultilevel"/>
    <w:tmpl w:val="E6606C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557425">
    <w:abstractNumId w:val="3"/>
  </w:num>
  <w:num w:numId="2" w16cid:durableId="848059044">
    <w:abstractNumId w:val="8"/>
  </w:num>
  <w:num w:numId="3" w16cid:durableId="2146508646">
    <w:abstractNumId w:val="0"/>
  </w:num>
  <w:num w:numId="4" w16cid:durableId="1179197415">
    <w:abstractNumId w:val="15"/>
  </w:num>
  <w:num w:numId="5" w16cid:durableId="895432030">
    <w:abstractNumId w:val="5"/>
  </w:num>
  <w:num w:numId="6" w16cid:durableId="1588883115">
    <w:abstractNumId w:val="19"/>
  </w:num>
  <w:num w:numId="7" w16cid:durableId="1285162496">
    <w:abstractNumId w:val="17"/>
  </w:num>
  <w:num w:numId="8" w16cid:durableId="1003052166">
    <w:abstractNumId w:val="18"/>
  </w:num>
  <w:num w:numId="9" w16cid:durableId="1983190127">
    <w:abstractNumId w:val="2"/>
  </w:num>
  <w:num w:numId="10" w16cid:durableId="926619515">
    <w:abstractNumId w:val="1"/>
  </w:num>
  <w:num w:numId="11" w16cid:durableId="1319843379">
    <w:abstractNumId w:val="27"/>
  </w:num>
  <w:num w:numId="12" w16cid:durableId="1871843425">
    <w:abstractNumId w:val="10"/>
  </w:num>
  <w:num w:numId="13" w16cid:durableId="1736782182">
    <w:abstractNumId w:val="20"/>
  </w:num>
  <w:num w:numId="14" w16cid:durableId="1493064635">
    <w:abstractNumId w:val="24"/>
  </w:num>
  <w:num w:numId="15" w16cid:durableId="890768950">
    <w:abstractNumId w:val="23"/>
  </w:num>
  <w:num w:numId="16" w16cid:durableId="52701291">
    <w:abstractNumId w:val="21"/>
  </w:num>
  <w:num w:numId="17" w16cid:durableId="160505728">
    <w:abstractNumId w:val="13"/>
  </w:num>
  <w:num w:numId="18" w16cid:durableId="244606205">
    <w:abstractNumId w:val="9"/>
  </w:num>
  <w:num w:numId="19" w16cid:durableId="2119520131">
    <w:abstractNumId w:val="11"/>
  </w:num>
  <w:num w:numId="20" w16cid:durableId="994063412">
    <w:abstractNumId w:val="22"/>
  </w:num>
  <w:num w:numId="21" w16cid:durableId="482426066">
    <w:abstractNumId w:val="6"/>
  </w:num>
  <w:num w:numId="22" w16cid:durableId="1241796866">
    <w:abstractNumId w:val="4"/>
  </w:num>
  <w:num w:numId="23" w16cid:durableId="1529878840">
    <w:abstractNumId w:val="7"/>
  </w:num>
  <w:num w:numId="24" w16cid:durableId="1828856356">
    <w:abstractNumId w:val="12"/>
  </w:num>
  <w:num w:numId="25" w16cid:durableId="1328828889">
    <w:abstractNumId w:val="25"/>
  </w:num>
  <w:num w:numId="26" w16cid:durableId="1943149080">
    <w:abstractNumId w:val="16"/>
  </w:num>
  <w:num w:numId="27" w16cid:durableId="1541504760">
    <w:abstractNumId w:val="14"/>
  </w:num>
  <w:num w:numId="28" w16cid:durableId="617224115">
    <w:abstractNumId w:val="2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98"/>
    <w:rsid w:val="00014EA1"/>
    <w:rsid w:val="00072B0B"/>
    <w:rsid w:val="000E7361"/>
    <w:rsid w:val="00125774"/>
    <w:rsid w:val="00126CDF"/>
    <w:rsid w:val="00156C34"/>
    <w:rsid w:val="00186157"/>
    <w:rsid w:val="001C46D4"/>
    <w:rsid w:val="001E79B6"/>
    <w:rsid w:val="002042FA"/>
    <w:rsid w:val="002063E0"/>
    <w:rsid w:val="00261DDB"/>
    <w:rsid w:val="0027122B"/>
    <w:rsid w:val="002907BD"/>
    <w:rsid w:val="002D1910"/>
    <w:rsid w:val="00383AAE"/>
    <w:rsid w:val="003A30D1"/>
    <w:rsid w:val="003A4F13"/>
    <w:rsid w:val="003C28BB"/>
    <w:rsid w:val="003D0CF2"/>
    <w:rsid w:val="00400A47"/>
    <w:rsid w:val="00416AB1"/>
    <w:rsid w:val="00431BB5"/>
    <w:rsid w:val="00475B59"/>
    <w:rsid w:val="00490588"/>
    <w:rsid w:val="004A3526"/>
    <w:rsid w:val="0052138E"/>
    <w:rsid w:val="00521396"/>
    <w:rsid w:val="005F0881"/>
    <w:rsid w:val="006005D8"/>
    <w:rsid w:val="00635D3A"/>
    <w:rsid w:val="0063781C"/>
    <w:rsid w:val="006D522C"/>
    <w:rsid w:val="006F0615"/>
    <w:rsid w:val="00751C49"/>
    <w:rsid w:val="00784504"/>
    <w:rsid w:val="007879AA"/>
    <w:rsid w:val="00791937"/>
    <w:rsid w:val="007A6200"/>
    <w:rsid w:val="007C342C"/>
    <w:rsid w:val="007F7C97"/>
    <w:rsid w:val="008D0175"/>
    <w:rsid w:val="008F487C"/>
    <w:rsid w:val="00937BAA"/>
    <w:rsid w:val="009E0B90"/>
    <w:rsid w:val="009E606F"/>
    <w:rsid w:val="00A13A2C"/>
    <w:rsid w:val="00A605A5"/>
    <w:rsid w:val="00A77D66"/>
    <w:rsid w:val="00A920FE"/>
    <w:rsid w:val="00AE03AC"/>
    <w:rsid w:val="00AE775A"/>
    <w:rsid w:val="00AF117B"/>
    <w:rsid w:val="00AF15B3"/>
    <w:rsid w:val="00AF44E9"/>
    <w:rsid w:val="00B75349"/>
    <w:rsid w:val="00BE420F"/>
    <w:rsid w:val="00BF1883"/>
    <w:rsid w:val="00C028BF"/>
    <w:rsid w:val="00C45C02"/>
    <w:rsid w:val="00C56FB8"/>
    <w:rsid w:val="00C75B66"/>
    <w:rsid w:val="00CE60E5"/>
    <w:rsid w:val="00D21492"/>
    <w:rsid w:val="00D71A4F"/>
    <w:rsid w:val="00D8362C"/>
    <w:rsid w:val="00D87849"/>
    <w:rsid w:val="00E06EF7"/>
    <w:rsid w:val="00E20B46"/>
    <w:rsid w:val="00E216D6"/>
    <w:rsid w:val="00EA0797"/>
    <w:rsid w:val="00EA10DF"/>
    <w:rsid w:val="00EF5718"/>
    <w:rsid w:val="00F06797"/>
    <w:rsid w:val="00F5787B"/>
    <w:rsid w:val="00F87FA9"/>
    <w:rsid w:val="00FA4098"/>
    <w:rsid w:val="00FB3F55"/>
    <w:rsid w:val="00FD2947"/>
    <w:rsid w:val="00FE5D90"/>
    <w:rsid w:val="0D4D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4557"/>
  <w15:docId w15:val="{5CA00698-090C-4495-80A7-E6D1335C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72B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2B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F06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061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F06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61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F06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d\Downloads\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5" ma:contentTypeDescription="Vytvoří nový dokument" ma:contentTypeScope="" ma:versionID="063a33b23474da0da95aef0df1e82104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24476be00848c4ecb71af559c2e61dda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6B6A1C-C5AD-4FCD-A8F7-EF57E92998D5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e84dd0a2-da34-4871-bd8a-9b9efd768eab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3278cc48-1f91-42ab-83da-e846b431c1ac"/>
  </ds:schemaRefs>
</ds:datastoreItem>
</file>

<file path=customXml/itemProps2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82AC5-2B18-4280-9F9E-4EA639B82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Charakteristika uměleckého textu.dotx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Drabina</dc:creator>
  <keywords/>
  <dc:description/>
  <lastModifiedBy>23 drabina adam</lastModifiedBy>
  <revision>55</revision>
  <dcterms:created xsi:type="dcterms:W3CDTF">2025-04-27T17:59:00.0000000Z</dcterms:created>
  <dcterms:modified xsi:type="dcterms:W3CDTF">2025-04-27T11:10:35.7422024Z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