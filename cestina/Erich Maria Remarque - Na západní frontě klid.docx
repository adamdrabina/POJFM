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71A4F" w:rsidP="009066E6" w:rsidRDefault="00072B0B" w14:paraId="655AF979" w14:textId="2E24F9DC">
      <w:pPr>
        <w:pStyle w:val="Nadpis1"/>
        <w:spacing w:line="276" w:lineRule="auto"/>
      </w:pPr>
      <w:r w:rsidRPr="00475B59">
        <w:t xml:space="preserve">Charakteristika uměleckého </w:t>
      </w:r>
      <w:r w:rsidRPr="00475B59" w:rsidR="00635D3A">
        <w:t>textu</w:t>
      </w:r>
      <w:r w:rsidR="00F03471">
        <w:t xml:space="preserve"> – Erich Maria Remarque – Na západní frontě klid</w:t>
      </w:r>
    </w:p>
    <w:p w:rsidR="00E06EF7" w:rsidP="009066E6" w:rsidRDefault="00D8362C" w14:paraId="6E218BB1" w14:textId="77777777">
      <w:pPr>
        <w:pStyle w:val="Nadpis2"/>
        <w:spacing w:line="276" w:lineRule="auto"/>
      </w:pPr>
      <w:r>
        <w:t>Analýza uměleckého textu</w:t>
      </w:r>
    </w:p>
    <w:p w:rsidR="00521396" w:rsidP="009066E6" w:rsidRDefault="00521396" w14:paraId="17F9055B" w14:textId="77777777">
      <w:pPr>
        <w:pStyle w:val="Nadpis3"/>
        <w:numPr>
          <w:ilvl w:val="0"/>
          <w:numId w:val="1"/>
        </w:numPr>
        <w:spacing w:line="276" w:lineRule="auto"/>
      </w:pPr>
      <w:r>
        <w:t>Část</w:t>
      </w:r>
    </w:p>
    <w:p w:rsidR="004A3526" w:rsidP="009066E6" w:rsidRDefault="00AF44E9" w14:paraId="474F37DE" w14:textId="77777777">
      <w:pPr>
        <w:pStyle w:val="Nadpis4"/>
        <w:numPr>
          <w:ilvl w:val="0"/>
          <w:numId w:val="7"/>
        </w:numPr>
        <w:spacing w:line="276" w:lineRule="auto"/>
      </w:pPr>
      <w:r>
        <w:t>Děj</w:t>
      </w:r>
    </w:p>
    <w:p w:rsidR="00845FF3" w:rsidP="00845FF3" w:rsidRDefault="00845FF3" w14:paraId="311E1FF2" w14:textId="6F7B5767">
      <w:r>
        <w:t xml:space="preserve">Hlavní postavou je Pavel </w:t>
      </w:r>
      <w:proofErr w:type="spellStart"/>
      <w:r>
        <w:t>Bäumer</w:t>
      </w:r>
      <w:proofErr w:type="spellEnd"/>
      <w:r>
        <w:t xml:space="preserve">, mladý německý voják, který se připojí k armádě během první světové války. Společně se svými přáteli, jako je Albert </w:t>
      </w:r>
      <w:proofErr w:type="spellStart"/>
      <w:r>
        <w:t>Kropp</w:t>
      </w:r>
      <w:proofErr w:type="spellEnd"/>
      <w:r>
        <w:t xml:space="preserve">, Müller a </w:t>
      </w:r>
      <w:proofErr w:type="spellStart"/>
      <w:r>
        <w:t>Leer</w:t>
      </w:r>
      <w:proofErr w:type="spellEnd"/>
      <w:r>
        <w:t>, prožívá peklo frontových linií. Válka je zobrazena jako zničující, bezúčelná a krutá, která nejen ničí fyzicky, ale i psychicky. Vojáci jsou odtrženi od běžného života, ztrácejí iluze a stávají se cynickými.</w:t>
      </w:r>
    </w:p>
    <w:p w:rsidRPr="00A737A3" w:rsidR="00A737A3" w:rsidP="00845FF3" w:rsidRDefault="00845FF3" w14:paraId="16851E16" w14:textId="6BBC6060">
      <w:r>
        <w:t>Pavel a jeho přátelé čelí neustálým bojům, bombardování, hladu a smrti. Postupně se dostávají do stavu, kdy již nic nevyvolává emoce, pouze snaha o přežití. Pavel popisuje válku jako zlo, které vyžaduje oběti na životech a psychické zničení vojáků. Román končí smutně, když Pavel zemře, zabit v posledních dnech války, v době, kdy už nic neznamená a válka se chýlí ke konci.</w:t>
      </w:r>
    </w:p>
    <w:p w:rsidR="004A3526" w:rsidP="009066E6" w:rsidRDefault="000E7361" w14:paraId="451F2840" w14:textId="77777777">
      <w:pPr>
        <w:pStyle w:val="Nadpis4"/>
        <w:numPr>
          <w:ilvl w:val="0"/>
          <w:numId w:val="7"/>
        </w:numPr>
        <w:spacing w:line="276" w:lineRule="auto"/>
      </w:pPr>
      <w:r>
        <w:t>Téma a motiv</w:t>
      </w:r>
    </w:p>
    <w:p w:rsidR="00EE4EC3" w:rsidP="009066E6" w:rsidRDefault="00EE4EC3" w14:paraId="019BD1DB" w14:textId="119388BA">
      <w:pPr>
        <w:pStyle w:val="Odstavecseseznamem"/>
        <w:numPr>
          <w:ilvl w:val="0"/>
          <w:numId w:val="13"/>
        </w:numPr>
        <w:spacing w:line="276" w:lineRule="auto"/>
      </w:pPr>
      <w:r w:rsidRPr="00612210">
        <w:rPr>
          <w:u w:val="single"/>
        </w:rPr>
        <w:t>Téma</w:t>
      </w:r>
      <w:r>
        <w:t>: západní fronta 1.světové války</w:t>
      </w:r>
    </w:p>
    <w:p w:rsidRPr="00EE4EC3" w:rsidR="00EE4EC3" w:rsidP="009066E6" w:rsidRDefault="00EE4EC3" w14:paraId="7A7E0299" w14:textId="601521F7">
      <w:pPr>
        <w:pStyle w:val="Odstavecseseznamem"/>
        <w:numPr>
          <w:ilvl w:val="0"/>
          <w:numId w:val="13"/>
        </w:numPr>
        <w:spacing w:line="276" w:lineRule="auto"/>
      </w:pPr>
      <w:r w:rsidRPr="00612210">
        <w:rPr>
          <w:u w:val="single"/>
        </w:rPr>
        <w:t>Motiv</w:t>
      </w:r>
      <w:r>
        <w:t>: přátelství, smrt, konflikt mládí a smrti, protest</w:t>
      </w:r>
    </w:p>
    <w:p w:rsidR="000E7361" w:rsidP="009066E6" w:rsidRDefault="000E7361" w14:paraId="5757E89B" w14:textId="77777777">
      <w:pPr>
        <w:pStyle w:val="Nadpis4"/>
        <w:numPr>
          <w:ilvl w:val="0"/>
          <w:numId w:val="7"/>
        </w:numPr>
        <w:spacing w:line="276" w:lineRule="auto"/>
      </w:pPr>
      <w:r>
        <w:t>Časoprostor</w:t>
      </w:r>
    </w:p>
    <w:p w:rsidRPr="00612210" w:rsidR="005042B7" w:rsidP="009066E6" w:rsidRDefault="00FC54C0" w14:paraId="79D29B42" w14:textId="7595144D">
      <w:pPr>
        <w:pStyle w:val="Odstavecseseznamem"/>
        <w:numPr>
          <w:ilvl w:val="0"/>
          <w:numId w:val="14"/>
        </w:numPr>
        <w:spacing w:line="276" w:lineRule="auto"/>
      </w:pPr>
      <w:r>
        <w:t xml:space="preserve">Průběh </w:t>
      </w:r>
      <w:r w:rsidR="00612210">
        <w:t>1.světová válka</w:t>
      </w:r>
      <w:r w:rsidR="00D45D9F">
        <w:t>, Francie</w:t>
      </w:r>
    </w:p>
    <w:p w:rsidR="000E7361" w:rsidP="009066E6" w:rsidRDefault="000E7361" w14:paraId="6283557A" w14:textId="77777777">
      <w:pPr>
        <w:pStyle w:val="Nadpis4"/>
        <w:numPr>
          <w:ilvl w:val="0"/>
          <w:numId w:val="7"/>
        </w:numPr>
        <w:spacing w:line="276" w:lineRule="auto"/>
      </w:pPr>
      <w:r>
        <w:t>Kompoziční výstavba</w:t>
      </w:r>
    </w:p>
    <w:p w:rsidR="00902A08" w:rsidP="009066E6" w:rsidRDefault="0023330C" w14:paraId="5323B3FB" w14:textId="06E9E31F">
      <w:pPr>
        <w:pStyle w:val="Odstavecseseznamem"/>
        <w:numPr>
          <w:ilvl w:val="0"/>
          <w:numId w:val="15"/>
        </w:numPr>
        <w:spacing w:line="276" w:lineRule="auto"/>
      </w:pPr>
      <w:r>
        <w:t>C</w:t>
      </w:r>
      <w:r w:rsidR="00902A08">
        <w:t>hronologická</w:t>
      </w:r>
    </w:p>
    <w:p w:rsidR="0023330C" w:rsidP="009066E6" w:rsidRDefault="0023330C" w14:paraId="5FA9CF7B" w14:textId="6AAEE68D">
      <w:pPr>
        <w:pStyle w:val="Odstavecseseznamem"/>
        <w:numPr>
          <w:ilvl w:val="0"/>
          <w:numId w:val="15"/>
        </w:numPr>
        <w:spacing w:line="276" w:lineRule="auto"/>
      </w:pPr>
      <w:r>
        <w:t>Kapitoly</w:t>
      </w:r>
    </w:p>
    <w:p w:rsidRPr="00902A08" w:rsidR="0023330C" w:rsidP="009066E6" w:rsidRDefault="0023330C" w14:paraId="7A45D80F" w14:textId="7EB84FE9">
      <w:pPr>
        <w:pStyle w:val="Odstavecseseznamem"/>
        <w:numPr>
          <w:ilvl w:val="0"/>
          <w:numId w:val="15"/>
        </w:numPr>
        <w:spacing w:line="276" w:lineRule="auto"/>
      </w:pPr>
      <w:r>
        <w:t>Uzavřený závěr – smrt Pavla</w:t>
      </w:r>
    </w:p>
    <w:p w:rsidR="000E7361" w:rsidP="009066E6" w:rsidRDefault="006005D8" w14:paraId="63731AFC" w14:textId="77777777">
      <w:pPr>
        <w:pStyle w:val="Nadpis4"/>
        <w:numPr>
          <w:ilvl w:val="0"/>
          <w:numId w:val="7"/>
        </w:numPr>
        <w:spacing w:line="276" w:lineRule="auto"/>
      </w:pPr>
      <w:r>
        <w:t>Literní</w:t>
      </w:r>
      <w:r w:rsidR="000E7361">
        <w:t xml:space="preserve"> </w:t>
      </w:r>
      <w:r w:rsidR="00BF1883">
        <w:t xml:space="preserve">druh a </w:t>
      </w:r>
      <w:r w:rsidR="00261DDB">
        <w:t>žánr</w:t>
      </w:r>
    </w:p>
    <w:p w:rsidR="00905BAB" w:rsidP="009066E6" w:rsidRDefault="00447F1D" w14:paraId="67B21EF8" w14:textId="26F517AC">
      <w:pPr>
        <w:pStyle w:val="Odstavecseseznamem"/>
        <w:numPr>
          <w:ilvl w:val="0"/>
          <w:numId w:val="12"/>
        </w:numPr>
        <w:spacing w:line="276" w:lineRule="auto"/>
      </w:pPr>
      <w:r>
        <w:rPr>
          <w:u w:val="single"/>
        </w:rPr>
        <w:t>Druh</w:t>
      </w:r>
      <w:r>
        <w:t>: epika</w:t>
      </w:r>
    </w:p>
    <w:p w:rsidRPr="00905BAB" w:rsidR="00447F1D" w:rsidP="009066E6" w:rsidRDefault="00447F1D" w14:paraId="27B91C87" w14:textId="3B2A71F8">
      <w:pPr>
        <w:pStyle w:val="Odstavecseseznamem"/>
        <w:numPr>
          <w:ilvl w:val="0"/>
          <w:numId w:val="12"/>
        </w:numPr>
        <w:spacing w:line="276" w:lineRule="auto"/>
      </w:pPr>
      <w:r>
        <w:rPr>
          <w:u w:val="single"/>
        </w:rPr>
        <w:t>Žánr</w:t>
      </w:r>
      <w:r>
        <w:t xml:space="preserve">: </w:t>
      </w:r>
      <w:r w:rsidR="00EE4EC3">
        <w:t xml:space="preserve">generační </w:t>
      </w:r>
      <w:r>
        <w:t>román</w:t>
      </w:r>
    </w:p>
    <w:p w:rsidR="00BF1883" w:rsidP="009066E6" w:rsidRDefault="00BF1883" w14:paraId="51DF2471" w14:textId="77777777">
      <w:pPr>
        <w:pStyle w:val="Nadpis3"/>
        <w:numPr>
          <w:ilvl w:val="0"/>
          <w:numId w:val="1"/>
        </w:numPr>
        <w:spacing w:line="276" w:lineRule="auto"/>
      </w:pPr>
      <w:r>
        <w:t>Část</w:t>
      </w:r>
    </w:p>
    <w:p w:rsidR="00BF1883" w:rsidP="009066E6" w:rsidRDefault="00A13A2C" w14:paraId="7885D64B" w14:textId="77777777">
      <w:pPr>
        <w:pStyle w:val="Nadpis4"/>
        <w:numPr>
          <w:ilvl w:val="0"/>
          <w:numId w:val="8"/>
        </w:numPr>
        <w:spacing w:line="276" w:lineRule="auto"/>
      </w:pPr>
      <w:r>
        <w:t>Vypravěč</w:t>
      </w:r>
      <w:r>
        <w:rPr>
          <w:lang w:val="en-US"/>
        </w:rPr>
        <w:t>/</w:t>
      </w:r>
      <w:r>
        <w:t>lyrick</w:t>
      </w:r>
      <w:r w:rsidR="006F0615">
        <w:t>ý</w:t>
      </w:r>
      <w:r>
        <w:t xml:space="preserve"> subjekt</w:t>
      </w:r>
    </w:p>
    <w:p w:rsidRPr="00B52886" w:rsidR="00B52886" w:rsidP="009066E6" w:rsidRDefault="00B65A15" w14:paraId="2BFEA4F2" w14:textId="7424D8BE">
      <w:pPr>
        <w:pStyle w:val="Odstavecseseznamem"/>
        <w:numPr>
          <w:ilvl w:val="0"/>
          <w:numId w:val="22"/>
        </w:numPr>
        <w:spacing w:line="276" w:lineRule="auto"/>
      </w:pPr>
      <w:r>
        <w:t>V</w:t>
      </w:r>
      <w:r w:rsidR="0058668C">
        <w:t>yp</w:t>
      </w:r>
      <w:r>
        <w:t>rávění v </w:t>
      </w:r>
      <w:proofErr w:type="spellStart"/>
      <w:r>
        <w:t>ich</w:t>
      </w:r>
      <w:proofErr w:type="spellEnd"/>
      <w:r>
        <w:t xml:space="preserve"> formě</w:t>
      </w:r>
      <w:r w:rsidR="0049412A">
        <w:t>, závěr v </w:t>
      </w:r>
      <w:proofErr w:type="spellStart"/>
      <w:r w:rsidR="0049412A">
        <w:t>er</w:t>
      </w:r>
      <w:proofErr w:type="spellEnd"/>
      <w:r w:rsidR="0049412A">
        <w:t xml:space="preserve"> formě</w:t>
      </w:r>
    </w:p>
    <w:p w:rsidR="00A13A2C" w:rsidP="009066E6" w:rsidRDefault="00A13A2C" w14:paraId="417AF3E2" w14:textId="77777777">
      <w:pPr>
        <w:pStyle w:val="Nadpis4"/>
        <w:numPr>
          <w:ilvl w:val="0"/>
          <w:numId w:val="8"/>
        </w:numPr>
        <w:spacing w:line="276" w:lineRule="auto"/>
      </w:pPr>
      <w:r>
        <w:lastRenderedPageBreak/>
        <w:t>Postava</w:t>
      </w:r>
    </w:p>
    <w:p w:rsidR="00872787" w:rsidP="009066E6" w:rsidRDefault="00872787" w14:paraId="54230526" w14:textId="77777777">
      <w:pPr>
        <w:pStyle w:val="Odstavecseseznamem"/>
        <w:numPr>
          <w:ilvl w:val="0"/>
          <w:numId w:val="22"/>
        </w:numPr>
        <w:spacing w:line="276" w:lineRule="auto"/>
      </w:pPr>
      <w:r w:rsidRPr="000C1F1A">
        <w:rPr>
          <w:u w:val="single"/>
        </w:rPr>
        <w:t xml:space="preserve">Pavel </w:t>
      </w:r>
      <w:proofErr w:type="spellStart"/>
      <w:r w:rsidRPr="000C1F1A">
        <w:rPr>
          <w:u w:val="single"/>
        </w:rPr>
        <w:t>Bäumer</w:t>
      </w:r>
      <w:proofErr w:type="spellEnd"/>
      <w:r>
        <w:t xml:space="preserve"> (Erich Maria Remarque) – vypravěč a hlavní postava, pochází z velmi chudé rodiny</w:t>
      </w:r>
    </w:p>
    <w:p w:rsidR="00872787" w:rsidP="009066E6" w:rsidRDefault="00872787" w14:paraId="5E89529A" w14:textId="77777777">
      <w:pPr>
        <w:pStyle w:val="Odstavecseseznamem"/>
        <w:numPr>
          <w:ilvl w:val="0"/>
          <w:numId w:val="22"/>
        </w:numPr>
        <w:spacing w:line="276" w:lineRule="auto"/>
      </w:pPr>
      <w:r w:rsidRPr="000C1F1A">
        <w:rPr>
          <w:u w:val="single"/>
        </w:rPr>
        <w:t xml:space="preserve">Albert </w:t>
      </w:r>
      <w:proofErr w:type="spellStart"/>
      <w:r w:rsidRPr="000C1F1A">
        <w:rPr>
          <w:u w:val="single"/>
        </w:rPr>
        <w:t>Kropp</w:t>
      </w:r>
      <w:proofErr w:type="spellEnd"/>
      <w:r>
        <w:t xml:space="preserve"> – bývalý spolužák Pavla</w:t>
      </w:r>
    </w:p>
    <w:p w:rsidR="00872787" w:rsidP="009066E6" w:rsidRDefault="00872787" w14:paraId="5532C8F1" w14:textId="77777777">
      <w:pPr>
        <w:pStyle w:val="Odstavecseseznamem"/>
        <w:numPr>
          <w:ilvl w:val="0"/>
          <w:numId w:val="22"/>
        </w:numPr>
        <w:spacing w:line="276" w:lineRule="auto"/>
      </w:pPr>
      <w:r w:rsidRPr="000C1F1A">
        <w:rPr>
          <w:u w:val="single"/>
        </w:rPr>
        <w:t>Müller</w:t>
      </w:r>
      <w:r>
        <w:t xml:space="preserve"> – bývalý spolužák Pavla, „ještě pořád s sebou vláčí učebnice a sní o válečné maturitě, v bubnové palbě šprtá fyzikální poučky“</w:t>
      </w:r>
    </w:p>
    <w:p w:rsidR="00872787" w:rsidP="009066E6" w:rsidRDefault="00872787" w14:paraId="1853AE14" w14:textId="77777777">
      <w:pPr>
        <w:pStyle w:val="Odstavecseseznamem"/>
        <w:numPr>
          <w:ilvl w:val="0"/>
          <w:numId w:val="22"/>
        </w:numPr>
        <w:spacing w:line="276" w:lineRule="auto"/>
      </w:pPr>
      <w:proofErr w:type="spellStart"/>
      <w:r w:rsidRPr="000C1F1A">
        <w:rPr>
          <w:u w:val="single"/>
        </w:rPr>
        <w:t>Leer</w:t>
      </w:r>
      <w:proofErr w:type="spellEnd"/>
      <w:r w:rsidRPr="000C1F1A">
        <w:rPr>
          <w:u w:val="single"/>
        </w:rPr>
        <w:t xml:space="preserve"> </w:t>
      </w:r>
      <w:r>
        <w:t>– bývalý spolužák Pavla, který nosí plnovous a libuje si v děvčatech</w:t>
      </w:r>
    </w:p>
    <w:p w:rsidR="00872787" w:rsidP="009066E6" w:rsidRDefault="00872787" w14:paraId="5D49F7A7" w14:textId="77777777">
      <w:pPr>
        <w:pStyle w:val="Odstavecseseznamem"/>
        <w:numPr>
          <w:ilvl w:val="0"/>
          <w:numId w:val="22"/>
        </w:numPr>
        <w:spacing w:line="276" w:lineRule="auto"/>
      </w:pPr>
      <w:r w:rsidRPr="000C1F1A">
        <w:rPr>
          <w:u w:val="single"/>
        </w:rPr>
        <w:t xml:space="preserve">František </w:t>
      </w:r>
      <w:proofErr w:type="spellStart"/>
      <w:r w:rsidRPr="000C1F1A">
        <w:rPr>
          <w:u w:val="single"/>
        </w:rPr>
        <w:t>Kemmerich</w:t>
      </w:r>
      <w:proofErr w:type="spellEnd"/>
      <w:r>
        <w:t xml:space="preserve"> – bývalý spolužák Pavla</w:t>
      </w:r>
    </w:p>
    <w:p w:rsidR="00872787" w:rsidP="009066E6" w:rsidRDefault="00872787" w14:paraId="79AE98F5" w14:textId="77777777">
      <w:pPr>
        <w:pStyle w:val="Odstavecseseznamem"/>
        <w:numPr>
          <w:ilvl w:val="0"/>
          <w:numId w:val="22"/>
        </w:numPr>
        <w:spacing w:line="276" w:lineRule="auto"/>
      </w:pPr>
      <w:proofErr w:type="spellStart"/>
      <w:r w:rsidRPr="000C1F1A">
        <w:rPr>
          <w:u w:val="single"/>
        </w:rPr>
        <w:t>Tjaden</w:t>
      </w:r>
      <w:proofErr w:type="spellEnd"/>
      <w:r>
        <w:t xml:space="preserve"> – největší jedlík, je pro něj snadné unikat z problémů</w:t>
      </w:r>
    </w:p>
    <w:p w:rsidRPr="000C1F1A" w:rsidR="00872787" w:rsidP="009066E6" w:rsidRDefault="00872787" w14:paraId="3A2EE04C" w14:textId="77777777">
      <w:pPr>
        <w:pStyle w:val="Odstavecseseznamem"/>
        <w:numPr>
          <w:ilvl w:val="0"/>
          <w:numId w:val="22"/>
        </w:numPr>
        <w:spacing w:line="276" w:lineRule="auto"/>
        <w:rPr>
          <w:u w:val="single"/>
        </w:rPr>
      </w:pPr>
      <w:r w:rsidRPr="000C1F1A">
        <w:rPr>
          <w:u w:val="single"/>
        </w:rPr>
        <w:t xml:space="preserve">Haie </w:t>
      </w:r>
      <w:proofErr w:type="spellStart"/>
      <w:r w:rsidRPr="000C1F1A">
        <w:rPr>
          <w:u w:val="single"/>
        </w:rPr>
        <w:t>Westhus</w:t>
      </w:r>
      <w:proofErr w:type="spellEnd"/>
    </w:p>
    <w:p w:rsidR="00872787" w:rsidP="009066E6" w:rsidRDefault="00872787" w14:paraId="335F8FAA" w14:textId="77777777">
      <w:pPr>
        <w:pStyle w:val="Odstavecseseznamem"/>
        <w:numPr>
          <w:ilvl w:val="0"/>
          <w:numId w:val="22"/>
        </w:numPr>
        <w:spacing w:line="276" w:lineRule="auto"/>
      </w:pPr>
      <w:proofErr w:type="spellStart"/>
      <w:r w:rsidRPr="000C1F1A">
        <w:rPr>
          <w:u w:val="single"/>
        </w:rPr>
        <w:t>Deterding</w:t>
      </w:r>
      <w:proofErr w:type="spellEnd"/>
      <w:r>
        <w:t xml:space="preserve"> – sedlák, jenž myslí jen na svou usedlost a na svou ženu</w:t>
      </w:r>
    </w:p>
    <w:p w:rsidR="00872787" w:rsidP="009066E6" w:rsidRDefault="00872787" w14:paraId="74172E3E" w14:textId="77777777">
      <w:pPr>
        <w:pStyle w:val="Odstavecseseznamem"/>
        <w:numPr>
          <w:ilvl w:val="0"/>
          <w:numId w:val="22"/>
        </w:numPr>
        <w:spacing w:line="276" w:lineRule="auto"/>
      </w:pPr>
      <w:r w:rsidRPr="000C1F1A">
        <w:rPr>
          <w:u w:val="single"/>
        </w:rPr>
        <w:t xml:space="preserve">Stanislav </w:t>
      </w:r>
      <w:proofErr w:type="spellStart"/>
      <w:r w:rsidRPr="000C1F1A">
        <w:rPr>
          <w:u w:val="single"/>
        </w:rPr>
        <w:t>Katzcinsky</w:t>
      </w:r>
      <w:proofErr w:type="spellEnd"/>
      <w:r>
        <w:t xml:space="preserve"> – nejstarší, hlava jejich skupiny, „</w:t>
      </w:r>
      <w:proofErr w:type="spellStart"/>
      <w:r>
        <w:t>Katza</w:t>
      </w:r>
      <w:proofErr w:type="spellEnd"/>
      <w:r>
        <w:t>“ – jeden z nejlepších Pavlových přátel na frontě</w:t>
      </w:r>
    </w:p>
    <w:p w:rsidRPr="00E670C8" w:rsidR="00E670C8" w:rsidP="009066E6" w:rsidRDefault="00872787" w14:paraId="2E0AB81A" w14:textId="3855F749">
      <w:pPr>
        <w:pStyle w:val="Odstavecseseznamem"/>
        <w:numPr>
          <w:ilvl w:val="0"/>
          <w:numId w:val="22"/>
        </w:numPr>
        <w:spacing w:line="276" w:lineRule="auto"/>
      </w:pPr>
      <w:proofErr w:type="spellStart"/>
      <w:r w:rsidRPr="000C1F1A">
        <w:rPr>
          <w:u w:val="single"/>
        </w:rPr>
        <w:t>Himmelstoss</w:t>
      </w:r>
      <w:proofErr w:type="spellEnd"/>
      <w:r>
        <w:t xml:space="preserve"> – desátník, v civilu listonoš, šikanuje, zbabělec, primitiv</w:t>
      </w:r>
    </w:p>
    <w:p w:rsidR="00A13A2C" w:rsidP="009066E6" w:rsidRDefault="00261DDB" w14:paraId="24EAE9AA" w14:textId="77777777">
      <w:pPr>
        <w:pStyle w:val="Nadpis4"/>
        <w:numPr>
          <w:ilvl w:val="0"/>
          <w:numId w:val="8"/>
        </w:numPr>
        <w:spacing w:line="276" w:lineRule="auto"/>
      </w:pPr>
      <w:r>
        <w:t>Vyprávěcí</w:t>
      </w:r>
      <w:r w:rsidR="00791937">
        <w:t xml:space="preserve"> </w:t>
      </w:r>
      <w:r>
        <w:t>způsoby</w:t>
      </w:r>
    </w:p>
    <w:p w:rsidR="00720E54" w:rsidP="009066E6" w:rsidRDefault="00720E54" w14:paraId="5F46C1A9" w14:textId="12F17EE5">
      <w:pPr>
        <w:pStyle w:val="Odstavecseseznamem"/>
        <w:numPr>
          <w:ilvl w:val="0"/>
          <w:numId w:val="23"/>
        </w:numPr>
        <w:spacing w:line="276" w:lineRule="auto"/>
      </w:pPr>
      <w:proofErr w:type="spellStart"/>
      <w:r>
        <w:t>Ich</w:t>
      </w:r>
      <w:proofErr w:type="spellEnd"/>
      <w:r>
        <w:t xml:space="preserve"> forma</w:t>
      </w:r>
    </w:p>
    <w:p w:rsidRPr="00720E54" w:rsidR="009F63EA" w:rsidP="009066E6" w:rsidRDefault="00DC2406" w14:paraId="488344AF" w14:textId="09363677">
      <w:pPr>
        <w:pStyle w:val="Odstavecseseznamem"/>
        <w:numPr>
          <w:ilvl w:val="0"/>
          <w:numId w:val="23"/>
        </w:numPr>
        <w:spacing w:line="276" w:lineRule="auto"/>
      </w:pPr>
      <w:r>
        <w:t xml:space="preserve">Er </w:t>
      </w:r>
      <w:r w:rsidR="00376BD7">
        <w:t>forma</w:t>
      </w:r>
    </w:p>
    <w:p w:rsidR="00791937" w:rsidP="009066E6" w:rsidRDefault="00791937" w14:paraId="6312D9F3" w14:textId="77777777">
      <w:pPr>
        <w:pStyle w:val="Nadpis4"/>
        <w:numPr>
          <w:ilvl w:val="0"/>
          <w:numId w:val="8"/>
        </w:numPr>
        <w:spacing w:line="276" w:lineRule="auto"/>
      </w:pPr>
      <w:r>
        <w:t>Typy promluv</w:t>
      </w:r>
    </w:p>
    <w:p w:rsidR="00377C20" w:rsidP="009066E6" w:rsidRDefault="00376BD7" w14:paraId="24309000" w14:textId="2678F55B">
      <w:pPr>
        <w:pStyle w:val="Odstavecseseznamem"/>
        <w:numPr>
          <w:ilvl w:val="0"/>
          <w:numId w:val="24"/>
        </w:numPr>
        <w:spacing w:line="276" w:lineRule="auto"/>
      </w:pPr>
      <w:r>
        <w:t>Přímá řeč</w:t>
      </w:r>
    </w:p>
    <w:p w:rsidR="00376BD7" w:rsidP="009066E6" w:rsidRDefault="00376BD7" w14:paraId="2E7A38F4" w14:textId="7503BC2B">
      <w:pPr>
        <w:pStyle w:val="Odstavecseseznamem"/>
        <w:numPr>
          <w:ilvl w:val="0"/>
          <w:numId w:val="24"/>
        </w:numPr>
        <w:spacing w:line="276" w:lineRule="auto"/>
      </w:pPr>
      <w:r>
        <w:t>Vnitřní rozhovor</w:t>
      </w:r>
    </w:p>
    <w:p w:rsidRPr="00377C20" w:rsidR="00376BD7" w:rsidP="009066E6" w:rsidRDefault="00376BD7" w14:paraId="377E3344" w14:textId="4A190697">
      <w:pPr>
        <w:pStyle w:val="Odstavecseseznamem"/>
        <w:numPr>
          <w:ilvl w:val="0"/>
          <w:numId w:val="24"/>
        </w:numPr>
        <w:spacing w:line="276" w:lineRule="auto"/>
      </w:pPr>
      <w:r>
        <w:t>Nevlastní přímá řeč (něčí myšlenky jsou vloženy do vypravěčova vyp</w:t>
      </w:r>
      <w:r w:rsidR="0090436C">
        <w:t>r</w:t>
      </w:r>
      <w:r>
        <w:t>ávění</w:t>
      </w:r>
      <w:r w:rsidR="0090436C">
        <w:t>)</w:t>
      </w:r>
    </w:p>
    <w:p w:rsidR="008D0175" w:rsidP="009066E6" w:rsidRDefault="008D0175" w14:paraId="69EA84B8" w14:textId="77777777">
      <w:pPr>
        <w:pStyle w:val="Nadpis3"/>
        <w:numPr>
          <w:ilvl w:val="0"/>
          <w:numId w:val="1"/>
        </w:numPr>
        <w:spacing w:line="276" w:lineRule="auto"/>
      </w:pPr>
      <w:r>
        <w:t>Část</w:t>
      </w:r>
    </w:p>
    <w:p w:rsidR="008D0175" w:rsidP="009066E6" w:rsidRDefault="00261DDB" w14:paraId="64F27BA8" w14:textId="77777777">
      <w:pPr>
        <w:pStyle w:val="Nadpis4"/>
        <w:numPr>
          <w:ilvl w:val="0"/>
          <w:numId w:val="10"/>
        </w:numPr>
        <w:spacing w:line="276" w:lineRule="auto"/>
      </w:pPr>
      <w:r>
        <w:t>Jazykové</w:t>
      </w:r>
      <w:r w:rsidR="003D0CF2">
        <w:t xml:space="preserve"> prostředky a jejich funkce ve </w:t>
      </w:r>
      <w:r>
        <w:t>výňatku</w:t>
      </w:r>
    </w:p>
    <w:p w:rsidR="004835F2" w:rsidP="009066E6" w:rsidRDefault="004835F2" w14:paraId="4652D61E" w14:textId="6E51E93A">
      <w:pPr>
        <w:pStyle w:val="Odstavecseseznamem"/>
        <w:numPr>
          <w:ilvl w:val="0"/>
          <w:numId w:val="22"/>
        </w:numPr>
        <w:spacing w:line="276" w:lineRule="auto"/>
      </w:pPr>
      <w:r>
        <w:t>Spisovný jazyk</w:t>
      </w:r>
    </w:p>
    <w:p w:rsidR="00A66D31" w:rsidP="009066E6" w:rsidRDefault="00A66D31" w14:paraId="5A4F3B8D" w14:textId="3A43EEC7">
      <w:pPr>
        <w:pStyle w:val="Odstavecseseznamem"/>
        <w:numPr>
          <w:ilvl w:val="0"/>
          <w:numId w:val="22"/>
        </w:numPr>
        <w:spacing w:line="276" w:lineRule="auto"/>
      </w:pPr>
      <w:r>
        <w:t>Vulgární výrazy</w:t>
      </w:r>
    </w:p>
    <w:p w:rsidR="006F1752" w:rsidP="009066E6" w:rsidRDefault="006F1752" w14:paraId="790967FA" w14:textId="01107286">
      <w:pPr>
        <w:pStyle w:val="Odstavecseseznamem"/>
        <w:numPr>
          <w:ilvl w:val="0"/>
          <w:numId w:val="22"/>
        </w:numPr>
        <w:spacing w:line="276" w:lineRule="auto"/>
      </w:pPr>
      <w:r>
        <w:t>Nářečí</w:t>
      </w:r>
    </w:p>
    <w:p w:rsidR="006F1752" w:rsidP="009066E6" w:rsidRDefault="006F1752" w14:paraId="58C81C58" w14:textId="69675EA0">
      <w:pPr>
        <w:pStyle w:val="Odstavecseseznamem"/>
        <w:numPr>
          <w:ilvl w:val="0"/>
          <w:numId w:val="22"/>
        </w:numPr>
        <w:spacing w:line="276" w:lineRule="auto"/>
      </w:pPr>
      <w:r>
        <w:t>Archaismy</w:t>
      </w:r>
    </w:p>
    <w:p w:rsidRPr="004835F2" w:rsidR="006F1752" w:rsidP="009066E6" w:rsidRDefault="006F1752" w14:paraId="285E51C2" w14:textId="38B57D26">
      <w:pPr>
        <w:pStyle w:val="Odstavecseseznamem"/>
        <w:numPr>
          <w:ilvl w:val="0"/>
          <w:numId w:val="22"/>
        </w:numPr>
        <w:spacing w:line="276" w:lineRule="auto"/>
      </w:pPr>
      <w:r>
        <w:t>Přirovnání</w:t>
      </w:r>
    </w:p>
    <w:p w:rsidR="003D0CF2" w:rsidP="009066E6" w:rsidRDefault="003D0CF2" w14:paraId="457EBCB0" w14:textId="77777777">
      <w:pPr>
        <w:pStyle w:val="Nadpis4"/>
        <w:numPr>
          <w:ilvl w:val="0"/>
          <w:numId w:val="10"/>
        </w:numPr>
        <w:spacing w:line="276" w:lineRule="auto"/>
      </w:pPr>
      <w:r>
        <w:t xml:space="preserve">Tropy </w:t>
      </w:r>
      <w:r w:rsidR="00126CDF">
        <w:t xml:space="preserve">a figury a jejich funkce ve </w:t>
      </w:r>
      <w:r w:rsidR="00261DDB">
        <w:t>výňatku</w:t>
      </w:r>
    </w:p>
    <w:p w:rsidR="008831D4" w:rsidP="009066E6" w:rsidRDefault="008831D4" w14:paraId="0A1CBDBE" w14:textId="2BD4DA03">
      <w:pPr>
        <w:pStyle w:val="Odstavecseseznamem"/>
        <w:numPr>
          <w:ilvl w:val="0"/>
          <w:numId w:val="25"/>
        </w:numPr>
        <w:spacing w:line="276" w:lineRule="auto"/>
      </w:pPr>
      <w:r>
        <w:t>Metafora</w:t>
      </w:r>
      <w:r w:rsidR="006964C4">
        <w:t xml:space="preserve"> – k popisu války; ,,déšť střepin“</w:t>
      </w:r>
    </w:p>
    <w:p w:rsidR="006964C4" w:rsidP="009066E6" w:rsidRDefault="006964C4" w14:paraId="1C0551A8" w14:textId="4323149A">
      <w:pPr>
        <w:pStyle w:val="Odstavecseseznamem"/>
        <w:numPr>
          <w:ilvl w:val="0"/>
          <w:numId w:val="25"/>
        </w:numPr>
        <w:spacing w:line="276" w:lineRule="auto"/>
      </w:pPr>
      <w:r>
        <w:t>Personifikace</w:t>
      </w:r>
    </w:p>
    <w:p w:rsidR="00F23770" w:rsidP="009066E6" w:rsidRDefault="00F23770" w14:paraId="5666CA2A" w14:textId="4BF24948">
      <w:pPr>
        <w:pStyle w:val="Odstavecseseznamem"/>
        <w:numPr>
          <w:ilvl w:val="0"/>
          <w:numId w:val="25"/>
        </w:numPr>
        <w:spacing w:line="276" w:lineRule="auto"/>
      </w:pPr>
      <w:r>
        <w:t>Ironie</w:t>
      </w:r>
    </w:p>
    <w:p w:rsidR="007743C8" w:rsidP="007633BC" w:rsidRDefault="00F23770" w14:paraId="1090EF8A" w14:textId="65881E2C">
      <w:pPr>
        <w:pStyle w:val="Odstavecseseznamem"/>
        <w:numPr>
          <w:ilvl w:val="0"/>
          <w:numId w:val="25"/>
        </w:numPr>
        <w:spacing w:line="276" w:lineRule="auto"/>
      </w:pPr>
      <w:r>
        <w:t>Eufemismy (nahrazení nepříjemného slova mírnějším)</w:t>
      </w:r>
    </w:p>
    <w:p w:rsidRPr="008831D4" w:rsidR="007633BC" w:rsidP="007743C8" w:rsidRDefault="007743C8" w14:paraId="19F84BFE" w14:textId="0CDD1AE2">
      <w:r>
        <w:br w:type="page"/>
      </w:r>
    </w:p>
    <w:p w:rsidR="00126CDF" w:rsidP="009066E6" w:rsidRDefault="00261DDB" w14:paraId="2A1991EB" w14:textId="77777777">
      <w:pPr>
        <w:pStyle w:val="Nadpis2"/>
        <w:spacing w:line="276" w:lineRule="auto"/>
      </w:pPr>
      <w:r>
        <w:lastRenderedPageBreak/>
        <w:t>Literárněhistorický</w:t>
      </w:r>
      <w:r w:rsidR="00A605A5">
        <w:t xml:space="preserve"> kontext</w:t>
      </w:r>
    </w:p>
    <w:p w:rsidR="00A605A5" w:rsidP="009066E6" w:rsidRDefault="006005D8" w14:paraId="31FFA004" w14:textId="77777777">
      <w:pPr>
        <w:pStyle w:val="Nadpis4"/>
        <w:numPr>
          <w:ilvl w:val="0"/>
          <w:numId w:val="11"/>
        </w:numPr>
        <w:spacing w:line="276" w:lineRule="auto"/>
      </w:pPr>
      <w:r>
        <w:t>Kontext autorovy tvorby</w:t>
      </w:r>
    </w:p>
    <w:p w:rsidR="00D257E4" w:rsidP="009066E6" w:rsidRDefault="00D257E4" w14:paraId="60359901" w14:textId="6779AE42">
      <w:pPr>
        <w:spacing w:line="276" w:lineRule="auto"/>
        <w:rPr>
          <w:u w:val="single"/>
        </w:rPr>
      </w:pPr>
      <w:r w:rsidRPr="00F42ED3">
        <w:rPr>
          <w:u w:val="single"/>
        </w:rPr>
        <w:t>E</w:t>
      </w:r>
      <w:r w:rsidRPr="00F42ED3" w:rsidR="00F42ED3">
        <w:rPr>
          <w:u w:val="single"/>
        </w:rPr>
        <w:t>rich Maria Remarque</w:t>
      </w:r>
    </w:p>
    <w:p w:rsidR="00B66FA3" w:rsidP="009066E6" w:rsidRDefault="00B66FA3" w14:paraId="7C5A0954" w14:textId="0103F0CB">
      <w:pPr>
        <w:pStyle w:val="Odstavecseseznamem"/>
        <w:numPr>
          <w:ilvl w:val="0"/>
          <w:numId w:val="26"/>
        </w:numPr>
        <w:spacing w:line="276" w:lineRule="auto"/>
      </w:pPr>
      <w:r>
        <w:t xml:space="preserve">Vlastním jménem Erich Paul </w:t>
      </w:r>
      <w:proofErr w:type="spellStart"/>
      <w:r>
        <w:t>Remark</w:t>
      </w:r>
      <w:proofErr w:type="spellEnd"/>
    </w:p>
    <w:p w:rsidR="00B66FA3" w:rsidP="009066E6" w:rsidRDefault="00B66FA3" w14:paraId="2222EC18" w14:textId="56F88A73">
      <w:pPr>
        <w:pStyle w:val="Odstavecseseznamem"/>
        <w:numPr>
          <w:ilvl w:val="0"/>
          <w:numId w:val="26"/>
        </w:numPr>
        <w:spacing w:line="276" w:lineRule="auto"/>
      </w:pPr>
      <w:r>
        <w:t>Německý prozaik, dramatik</w:t>
      </w:r>
    </w:p>
    <w:p w:rsidR="00F42ED3" w:rsidP="009066E6" w:rsidRDefault="00750302" w14:paraId="5D9A20F5" w14:textId="762B75FB">
      <w:pPr>
        <w:pStyle w:val="Odstavecseseznamem"/>
        <w:numPr>
          <w:ilvl w:val="0"/>
          <w:numId w:val="26"/>
        </w:numPr>
        <w:spacing w:line="276" w:lineRule="auto"/>
      </w:pPr>
      <w:r>
        <w:t>Narodil se roku 1889</w:t>
      </w:r>
      <w:r w:rsidR="00B66FA3">
        <w:t>, zemřel 1970</w:t>
      </w:r>
    </w:p>
    <w:p w:rsidR="00750302" w:rsidP="009066E6" w:rsidRDefault="00750302" w14:paraId="155027BB" w14:textId="6D4E0763">
      <w:pPr>
        <w:pStyle w:val="Odstavecseseznamem"/>
        <w:numPr>
          <w:ilvl w:val="0"/>
          <w:numId w:val="26"/>
        </w:numPr>
        <w:spacing w:line="276" w:lineRule="auto"/>
      </w:pPr>
      <w:r>
        <w:t>Měl dvě sestry a dva bratry</w:t>
      </w:r>
    </w:p>
    <w:p w:rsidR="00750302" w:rsidP="009066E6" w:rsidRDefault="00750302" w14:paraId="387D0D2B" w14:textId="13BF2C58">
      <w:pPr>
        <w:pStyle w:val="Odstavecseseznamem"/>
        <w:numPr>
          <w:ilvl w:val="0"/>
          <w:numId w:val="26"/>
        </w:numPr>
        <w:spacing w:line="276" w:lineRule="auto"/>
      </w:pPr>
      <w:r>
        <w:t>Studoval v učitelském ústavu</w:t>
      </w:r>
    </w:p>
    <w:p w:rsidR="00750302" w:rsidP="009066E6" w:rsidRDefault="00750302" w14:paraId="44C13F18" w14:textId="21991D39">
      <w:pPr>
        <w:pStyle w:val="Odstavecseseznamem"/>
        <w:numPr>
          <w:ilvl w:val="0"/>
          <w:numId w:val="26"/>
        </w:numPr>
        <w:spacing w:line="276" w:lineRule="auto"/>
      </w:pPr>
      <w:r>
        <w:t>V</w:t>
      </w:r>
      <w:r w:rsidR="00126642">
        <w:t xml:space="preserve"> 18 letech musel do armády na západní </w:t>
      </w:r>
      <w:r w:rsidR="00BB5067">
        <w:t>frontu</w:t>
      </w:r>
    </w:p>
    <w:p w:rsidR="00126642" w:rsidP="009066E6" w:rsidRDefault="00030A60" w14:paraId="6E80B0F8" w14:textId="5D94D055">
      <w:pPr>
        <w:pStyle w:val="Odstavecseseznamem"/>
        <w:numPr>
          <w:ilvl w:val="0"/>
          <w:numId w:val="26"/>
        </w:numPr>
        <w:spacing w:line="276" w:lineRule="auto"/>
      </w:pPr>
      <w:r>
        <w:t>Po návratu z války (musel se vrátit kvůli zranění)</w:t>
      </w:r>
      <w:r w:rsidR="007805BD">
        <w:t xml:space="preserve"> vystřídal několik povolání: účetní, varhaník nebo </w:t>
      </w:r>
      <w:r w:rsidR="00F87256">
        <w:t>obchodní cestující</w:t>
      </w:r>
    </w:p>
    <w:p w:rsidRPr="00F42ED3" w:rsidR="00F87256" w:rsidP="009066E6" w:rsidRDefault="00F87256" w14:paraId="548D39DA" w14:textId="7D8F6241">
      <w:pPr>
        <w:pStyle w:val="Odstavecseseznamem"/>
        <w:numPr>
          <w:ilvl w:val="0"/>
          <w:numId w:val="26"/>
        </w:numPr>
        <w:spacing w:line="276" w:lineRule="auto"/>
      </w:pPr>
      <w:r>
        <w:t xml:space="preserve">S příchodem nacismu (1938) byl zbaven německého občanství a emigroval </w:t>
      </w:r>
      <w:r w:rsidR="00A01911">
        <w:t>do USA, kde získal občanství</w:t>
      </w:r>
    </w:p>
    <w:p w:rsidRPr="00A605A5" w:rsidR="006005D8" w:rsidP="009066E6" w:rsidRDefault="009E0B90" w14:paraId="36AA8369" w14:textId="77777777">
      <w:pPr>
        <w:pStyle w:val="Nadpis4"/>
        <w:numPr>
          <w:ilvl w:val="0"/>
          <w:numId w:val="11"/>
        </w:numPr>
        <w:spacing w:line="276" w:lineRule="auto"/>
      </w:pPr>
      <w:r>
        <w:t>Literární</w:t>
      </w:r>
      <w:r w:rsidR="006005D8">
        <w:t xml:space="preserve"> </w:t>
      </w:r>
      <w:r w:rsidR="006005D8">
        <w:rPr>
          <w:lang w:val="en-US"/>
        </w:rPr>
        <w:t xml:space="preserve">/ </w:t>
      </w:r>
      <w:r w:rsidR="00261DDB">
        <w:t>obecně</w:t>
      </w:r>
      <w:r w:rsidR="006005D8">
        <w:t xml:space="preserve"> </w:t>
      </w:r>
      <w:r w:rsidR="00261DDB">
        <w:t>kulturní</w:t>
      </w:r>
      <w:r w:rsidR="006005D8">
        <w:t xml:space="preserve"> kontext</w:t>
      </w:r>
    </w:p>
    <w:p w:rsidR="00521396" w:rsidP="009066E6" w:rsidRDefault="00572FEE" w14:paraId="46801156" w14:textId="5918CE1C">
      <w:pPr>
        <w:spacing w:line="276" w:lineRule="auto"/>
        <w:rPr>
          <w:u w:val="single"/>
        </w:rPr>
      </w:pPr>
      <w:r>
        <w:t xml:space="preserve">Blíží se </w:t>
      </w:r>
      <w:r w:rsidRPr="00572FEE">
        <w:rPr>
          <w:u w:val="single"/>
        </w:rPr>
        <w:t>ztracené generaci</w:t>
      </w:r>
    </w:p>
    <w:p w:rsidR="00572FEE" w:rsidP="00572FEE" w:rsidRDefault="00AD388E" w14:paraId="6F0679B7" w14:textId="6F89E38F">
      <w:pPr>
        <w:pStyle w:val="Odstavecseseznamem"/>
        <w:numPr>
          <w:ilvl w:val="0"/>
          <w:numId w:val="27"/>
        </w:numPr>
        <w:spacing w:line="276" w:lineRule="auto"/>
      </w:pPr>
      <w:r>
        <w:t xml:space="preserve">Spisovatelé </w:t>
      </w:r>
      <w:r w:rsidR="00F81694">
        <w:t>zažili 1.světovou válku</w:t>
      </w:r>
    </w:p>
    <w:p w:rsidR="00F81694" w:rsidP="00572FEE" w:rsidRDefault="00F81694" w14:paraId="4BD4C82E" w14:textId="2C0598C0">
      <w:pPr>
        <w:pStyle w:val="Odstavecseseznamem"/>
        <w:numPr>
          <w:ilvl w:val="0"/>
          <w:numId w:val="27"/>
        </w:numPr>
        <w:spacing w:line="276" w:lineRule="auto"/>
      </w:pPr>
      <w:r>
        <w:t>Skutečnost války zobrazovali ve svých dílech</w:t>
      </w:r>
    </w:p>
    <w:p w:rsidR="00EA13F6" w:rsidP="00572FEE" w:rsidRDefault="00EA13F6" w14:paraId="7CF4A6EA" w14:textId="281F2B90">
      <w:pPr>
        <w:pStyle w:val="Odstavecseseznamem"/>
        <w:numPr>
          <w:ilvl w:val="0"/>
          <w:numId w:val="27"/>
        </w:numPr>
        <w:spacing w:line="276" w:lineRule="auto"/>
      </w:pPr>
      <w:r>
        <w:t>Vyjadřují pocity vojáků po návratu z války</w:t>
      </w:r>
    </w:p>
    <w:p w:rsidR="00EA13F6" w:rsidP="00572FEE" w:rsidRDefault="00EA13F6" w14:paraId="3CB610D6" w14:textId="186CCBB0">
      <w:pPr>
        <w:pStyle w:val="Odstavecseseznamem"/>
        <w:numPr>
          <w:ilvl w:val="0"/>
          <w:numId w:val="27"/>
        </w:numPr>
        <w:spacing w:line="276" w:lineRule="auto"/>
      </w:pPr>
      <w:r>
        <w:t>Pro autory jsou typické životní postoje</w:t>
      </w:r>
      <w:r w:rsidR="0040130E">
        <w:t>, nesouhlas a nedůvěru ke společnosti</w:t>
      </w:r>
    </w:p>
    <w:p w:rsidR="00D2688B" w:rsidP="00572FEE" w:rsidRDefault="00D2688B" w14:paraId="39D83944" w14:textId="7440A0CB">
      <w:pPr>
        <w:pStyle w:val="Odstavecseseznamem"/>
        <w:numPr>
          <w:ilvl w:val="0"/>
          <w:numId w:val="27"/>
        </w:numPr>
        <w:spacing w:line="276" w:lineRule="auto"/>
      </w:pPr>
      <w:r>
        <w:t>Psaní je bližší ke stylu novin</w:t>
      </w:r>
    </w:p>
    <w:p w:rsidR="00D2688B" w:rsidP="00572FEE" w:rsidRDefault="00D2688B" w14:paraId="47DF24A6" w14:textId="653DF67E">
      <w:pPr>
        <w:pStyle w:val="Odstavecseseznamem"/>
        <w:numPr>
          <w:ilvl w:val="0"/>
          <w:numId w:val="27"/>
        </w:numPr>
        <w:spacing w:line="276" w:lineRule="auto"/>
      </w:pPr>
      <w:r>
        <w:t>Hlavní postavy často staví do nebezpečných situacích, kde se projeví jejich charakter</w:t>
      </w:r>
    </w:p>
    <w:p w:rsidR="000E6A75" w:rsidP="5F146816" w:rsidRDefault="000E6A75" w14:paraId="53D3AE58" w14:textId="152F591B">
      <w:pPr>
        <w:pStyle w:val="Odstavecseseznamem"/>
        <w:numPr>
          <w:ilvl w:val="0"/>
          <w:numId w:val="27"/>
        </w:numPr>
        <w:spacing w:line="276" w:lineRule="auto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="000E6A75">
        <w:rPr/>
        <w:t xml:space="preserve">Autoři jsou hlavně </w:t>
      </w:r>
      <w:r w:rsidR="000E6A75">
        <w:rPr/>
        <w:t>Američani</w:t>
      </w:r>
    </w:p>
    <w:p w:rsidR="2BA27061" w:rsidP="5F146816" w:rsidRDefault="2BA27061" w14:paraId="544C67B5" w14:textId="4BB63F17">
      <w:pPr>
        <w:pStyle w:val="Odstavecseseznamem"/>
        <w:numPr>
          <w:ilvl w:val="0"/>
          <w:numId w:val="27"/>
        </w:numPr>
        <w:spacing w:line="276" w:lineRule="auto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5F146816" w:rsidR="2BA27061">
        <w:rPr>
          <w:rFonts w:ascii="Aptos" w:hAnsi="Aptos" w:eastAsia="Aptos" w:cs="Aptos"/>
          <w:noProof w:val="0"/>
          <w:sz w:val="24"/>
          <w:szCs w:val="24"/>
          <w:lang w:val="cs-CZ"/>
        </w:rPr>
        <w:t>Ve</w:t>
      </w:r>
      <w:r w:rsidRPr="5F146816" w:rsidR="2BA27061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válce ztratili ideály, smysl života</w:t>
      </w:r>
    </w:p>
    <w:p w:rsidR="2BA27061" w:rsidP="5F146816" w:rsidRDefault="2BA27061" w14:paraId="7AE9DA50" w14:textId="6497B2CA">
      <w:pPr>
        <w:pStyle w:val="Odstavecseseznamem"/>
        <w:numPr>
          <w:ilvl w:val="0"/>
          <w:numId w:val="27"/>
        </w:numPr>
        <w:spacing w:before="0" w:beforeAutospacing="off" w:after="0" w:afterAutospacing="off"/>
        <w:ind w:right="0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5F146816" w:rsidR="2BA27061">
        <w:rPr>
          <w:rFonts w:ascii="Aptos" w:hAnsi="Aptos" w:eastAsia="Aptos" w:cs="Aptos"/>
          <w:noProof w:val="0"/>
          <w:sz w:val="24"/>
          <w:szCs w:val="24"/>
          <w:lang w:val="cs-CZ"/>
        </w:rPr>
        <w:t>Nedokázali se zařadit zpátky do normálního života</w:t>
      </w:r>
    </w:p>
    <w:p w:rsidR="2BA27061" w:rsidP="5F146816" w:rsidRDefault="2BA27061" w14:paraId="690CB94E" w14:textId="5EEE45D4">
      <w:pPr>
        <w:pStyle w:val="Odstavecseseznamem"/>
        <w:numPr>
          <w:ilvl w:val="0"/>
          <w:numId w:val="27"/>
        </w:numPr>
        <w:spacing w:before="0" w:beforeAutospacing="off" w:after="0" w:afterAutospacing="off"/>
        <w:ind w:right="0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5F146816" w:rsidR="2BA27061">
        <w:rPr>
          <w:rFonts w:ascii="Aptos" w:hAnsi="Aptos" w:eastAsia="Aptos" w:cs="Aptos"/>
          <w:noProof w:val="0"/>
          <w:sz w:val="24"/>
          <w:szCs w:val="24"/>
          <w:lang w:val="cs-CZ"/>
        </w:rPr>
        <w:t>Často střídali povolání</w:t>
      </w:r>
    </w:p>
    <w:p w:rsidR="002E0523" w:rsidP="00572FEE" w:rsidRDefault="002E0523" w14:paraId="15B47524" w14:textId="7A109FBB">
      <w:pPr>
        <w:pStyle w:val="Odstavecseseznamem"/>
        <w:numPr>
          <w:ilvl w:val="0"/>
          <w:numId w:val="27"/>
        </w:numPr>
        <w:spacing w:line="276" w:lineRule="auto"/>
      </w:pPr>
      <w:r>
        <w:t>Autoři:</w:t>
      </w:r>
    </w:p>
    <w:p w:rsidR="002E0523" w:rsidP="002E0523" w:rsidRDefault="002E0523" w14:paraId="49B81EA4" w14:textId="7C6B5574">
      <w:pPr>
        <w:pStyle w:val="Odstavecseseznamem"/>
        <w:numPr>
          <w:ilvl w:val="1"/>
          <w:numId w:val="27"/>
        </w:numPr>
        <w:spacing w:line="276" w:lineRule="auto"/>
      </w:pPr>
      <w:r>
        <w:t>ČR</w:t>
      </w:r>
    </w:p>
    <w:p w:rsidR="000E6A75" w:rsidP="000E6A75" w:rsidRDefault="00433201" w14:paraId="65B7B7AD" w14:textId="41388FEB">
      <w:pPr>
        <w:pStyle w:val="Odstavecseseznamem"/>
        <w:numPr>
          <w:ilvl w:val="2"/>
          <w:numId w:val="27"/>
        </w:numPr>
        <w:spacing w:line="276" w:lineRule="auto"/>
      </w:pPr>
      <w:r>
        <w:t>Josef Čapek – Básně z koncentračního tábora</w:t>
      </w:r>
    </w:p>
    <w:p w:rsidR="00433201" w:rsidP="000E6A75" w:rsidRDefault="00433201" w14:paraId="0BE3DCB9" w14:textId="01A9B4F2">
      <w:pPr>
        <w:pStyle w:val="Odstavecseseznamem"/>
        <w:numPr>
          <w:ilvl w:val="2"/>
          <w:numId w:val="27"/>
        </w:numPr>
        <w:spacing w:line="276" w:lineRule="auto"/>
      </w:pPr>
      <w:r>
        <w:t>Jaroslav Hašek – Osudy dobrého vojáka Švejka za světové války</w:t>
      </w:r>
    </w:p>
    <w:p w:rsidR="00433201" w:rsidP="000E6A75" w:rsidRDefault="00433201" w14:paraId="43B0B873" w14:textId="2EBA35E6">
      <w:pPr>
        <w:pStyle w:val="Odstavecseseznamem"/>
        <w:numPr>
          <w:ilvl w:val="2"/>
          <w:numId w:val="27"/>
        </w:numPr>
        <w:spacing w:line="276" w:lineRule="auto"/>
      </w:pPr>
      <w:r>
        <w:t>František Langer – Jízdní hlídka</w:t>
      </w:r>
    </w:p>
    <w:p w:rsidR="002E0523" w:rsidP="007E7B93" w:rsidRDefault="007E7B93" w14:paraId="4D15E26A" w14:textId="68579B4F">
      <w:pPr>
        <w:pStyle w:val="Odstavecseseznamem"/>
        <w:numPr>
          <w:ilvl w:val="1"/>
          <w:numId w:val="27"/>
        </w:numPr>
        <w:spacing w:line="276" w:lineRule="auto"/>
      </w:pPr>
      <w:r>
        <w:t>Světoví</w:t>
      </w:r>
    </w:p>
    <w:p w:rsidR="007E7B93" w:rsidP="007E7B93" w:rsidRDefault="007E7B93" w14:paraId="5E260F25" w14:textId="2588EE51">
      <w:pPr>
        <w:pStyle w:val="Odstavecseseznamem"/>
        <w:numPr>
          <w:ilvl w:val="2"/>
          <w:numId w:val="27"/>
        </w:numPr>
        <w:spacing w:line="276" w:lineRule="auto"/>
      </w:pPr>
      <w:r>
        <w:t xml:space="preserve">Ernest </w:t>
      </w:r>
      <w:proofErr w:type="spellStart"/>
      <w:r>
        <w:t>Hemingway</w:t>
      </w:r>
      <w:proofErr w:type="spellEnd"/>
      <w:r w:rsidR="00BF6D55">
        <w:t xml:space="preserve"> (USA)</w:t>
      </w:r>
    </w:p>
    <w:p w:rsidR="00BF6D55" w:rsidP="007E7B93" w:rsidRDefault="00BF6D55" w14:paraId="4679C859" w14:textId="4EE1EE6B">
      <w:pPr>
        <w:pStyle w:val="Odstavecseseznamem"/>
        <w:numPr>
          <w:ilvl w:val="2"/>
          <w:numId w:val="27"/>
        </w:numPr>
        <w:spacing w:line="276" w:lineRule="auto"/>
        <w:rPr/>
      </w:pPr>
      <w:r w:rsidR="00BF6D55">
        <w:rPr/>
        <w:t xml:space="preserve">William </w:t>
      </w:r>
      <w:r w:rsidR="00BF6D55">
        <w:rPr/>
        <w:t>Faulkner</w:t>
      </w:r>
      <w:r w:rsidR="00021FB5">
        <w:rPr/>
        <w:t xml:space="preserve"> (USA)</w:t>
      </w:r>
    </w:p>
    <w:p w:rsidR="45F582CA" w:rsidP="5F146816" w:rsidRDefault="45F582CA" w14:paraId="1EB4D1B0" w14:textId="2DCDAAF3">
      <w:pPr>
        <w:pStyle w:val="Odstavecseseznamem"/>
        <w:numPr>
          <w:ilvl w:val="2"/>
          <w:numId w:val="27"/>
        </w:numPr>
        <w:spacing w:line="276" w:lineRule="auto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5F146816" w:rsidR="45F582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Francis </w:t>
      </w:r>
      <w:r w:rsidRPr="5F146816" w:rsidR="45F582CA">
        <w:rPr>
          <w:rFonts w:ascii="Aptos" w:hAnsi="Aptos" w:eastAsia="Aptos" w:cs="Aptos"/>
          <w:noProof w:val="0"/>
          <w:sz w:val="24"/>
          <w:szCs w:val="24"/>
          <w:lang w:val="cs-CZ"/>
        </w:rPr>
        <w:t>Scott</w:t>
      </w:r>
      <w:r w:rsidRPr="5F146816" w:rsidR="45F582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Fitzgerald (USA)</w:t>
      </w:r>
    </w:p>
    <w:p w:rsidRPr="00572FEE" w:rsidR="00021FB5" w:rsidP="007E7B93" w:rsidRDefault="002E45E5" w14:paraId="0E4E98A5" w14:textId="49C5ED3E">
      <w:pPr>
        <w:pStyle w:val="Odstavecseseznamem"/>
        <w:numPr>
          <w:ilvl w:val="2"/>
          <w:numId w:val="27"/>
        </w:numPr>
        <w:spacing w:line="276" w:lineRule="auto"/>
        <w:rPr/>
      </w:pPr>
      <w:r w:rsidR="002E45E5">
        <w:rPr/>
        <w:t>Getruda</w:t>
      </w:r>
      <w:r w:rsidR="002E45E5">
        <w:rPr/>
        <w:t xml:space="preserve"> Steinová (USA</w:t>
      </w:r>
      <w:r w:rsidR="000E6A75">
        <w:rPr/>
        <w:t>)</w:t>
      </w:r>
      <w:r w:rsidR="699E37C7">
        <w:rPr/>
        <w:t xml:space="preserve"> - založila</w:t>
      </w:r>
    </w:p>
    <w:p w:rsidRPr="00635D3A" w:rsidR="00635D3A" w:rsidP="009066E6" w:rsidRDefault="00635D3A" w14:paraId="3A25E0F1" w14:textId="77777777">
      <w:pPr>
        <w:spacing w:line="276" w:lineRule="auto"/>
        <w:rPr>
          <w:lang w:val="en-US"/>
        </w:rPr>
      </w:pPr>
    </w:p>
    <w:sectPr w:rsidRPr="00635D3A" w:rsidR="00635D3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4697A"/>
    <w:multiLevelType w:val="hybridMultilevel"/>
    <w:tmpl w:val="8506C160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0A60A1F"/>
    <w:multiLevelType w:val="hybridMultilevel"/>
    <w:tmpl w:val="02BE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E30AE"/>
    <w:multiLevelType w:val="hybridMultilevel"/>
    <w:tmpl w:val="80DC0B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8113C3"/>
    <w:multiLevelType w:val="hybridMultilevel"/>
    <w:tmpl w:val="C95682CE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76E2D77"/>
    <w:multiLevelType w:val="hybridMultilevel"/>
    <w:tmpl w:val="1968E9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52C54"/>
    <w:multiLevelType w:val="hybridMultilevel"/>
    <w:tmpl w:val="40F8C296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C3370"/>
    <w:multiLevelType w:val="hybridMultilevel"/>
    <w:tmpl w:val="0850696C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500649E"/>
    <w:multiLevelType w:val="hybridMultilevel"/>
    <w:tmpl w:val="872E56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531193"/>
    <w:multiLevelType w:val="hybridMultilevel"/>
    <w:tmpl w:val="E1AE69A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E5D55"/>
    <w:multiLevelType w:val="hybridMultilevel"/>
    <w:tmpl w:val="8F320156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30125178"/>
    <w:multiLevelType w:val="hybridMultilevel"/>
    <w:tmpl w:val="78FE2864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5372ABA"/>
    <w:multiLevelType w:val="hybridMultilevel"/>
    <w:tmpl w:val="C100B0A8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355C4CB9"/>
    <w:multiLevelType w:val="hybridMultilevel"/>
    <w:tmpl w:val="5AA4A6FE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3B0D1C5B"/>
    <w:multiLevelType w:val="hybridMultilevel"/>
    <w:tmpl w:val="00AE4E56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3FF72DEE"/>
    <w:multiLevelType w:val="hybridMultilevel"/>
    <w:tmpl w:val="5AE0C62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A7FAC"/>
    <w:multiLevelType w:val="hybridMultilevel"/>
    <w:tmpl w:val="978AFF0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7C3B04"/>
    <w:multiLevelType w:val="hybridMultilevel"/>
    <w:tmpl w:val="AA32E6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82D9F"/>
    <w:multiLevelType w:val="hybridMultilevel"/>
    <w:tmpl w:val="B350AC02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F62155"/>
    <w:multiLevelType w:val="hybridMultilevel"/>
    <w:tmpl w:val="91D8B2F4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58656D32"/>
    <w:multiLevelType w:val="hybridMultilevel"/>
    <w:tmpl w:val="C9C0558C"/>
    <w:lvl w:ilvl="0">
      <w:start w:val="1"/>
      <w:numFmt w:val="bullet"/>
      <w:lvlText w:val="·"/>
      <w:lvlJc w:val="left"/>
      <w:pPr>
        <w:ind w:left="1428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§"/>
      <w:lvlJc w:val="left"/>
      <w:pPr>
        <w:ind w:left="286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0" w15:restartNumberingAfterBreak="0">
    <w:nsid w:val="60475464"/>
    <w:multiLevelType w:val="hybridMultilevel"/>
    <w:tmpl w:val="9C4ECCB6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60D805D9"/>
    <w:multiLevelType w:val="hybridMultilevel"/>
    <w:tmpl w:val="F9609336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73DA30F4"/>
    <w:multiLevelType w:val="hybridMultilevel"/>
    <w:tmpl w:val="56EC37E6"/>
    <w:lvl w:ilvl="0" w:tplc="0405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3" w15:restartNumberingAfterBreak="0">
    <w:nsid w:val="78B9232F"/>
    <w:multiLevelType w:val="hybridMultilevel"/>
    <w:tmpl w:val="E6606C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BF77A6"/>
    <w:multiLevelType w:val="hybridMultilevel"/>
    <w:tmpl w:val="F59E3718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79866502"/>
    <w:multiLevelType w:val="hybridMultilevel"/>
    <w:tmpl w:val="AE740BA8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6" w15:restartNumberingAfterBreak="0">
    <w:nsid w:val="7DFB4BBB"/>
    <w:multiLevelType w:val="hybridMultilevel"/>
    <w:tmpl w:val="2F9016EE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383557425">
    <w:abstractNumId w:val="5"/>
  </w:num>
  <w:num w:numId="2" w16cid:durableId="848059044">
    <w:abstractNumId w:val="8"/>
  </w:num>
  <w:num w:numId="3" w16cid:durableId="2146508646">
    <w:abstractNumId w:val="1"/>
  </w:num>
  <w:num w:numId="4" w16cid:durableId="1179197415">
    <w:abstractNumId w:val="14"/>
  </w:num>
  <w:num w:numId="5" w16cid:durableId="895432030">
    <w:abstractNumId w:val="7"/>
  </w:num>
  <w:num w:numId="6" w16cid:durableId="1588883115">
    <w:abstractNumId w:val="17"/>
  </w:num>
  <w:num w:numId="7" w16cid:durableId="1285162496">
    <w:abstractNumId w:val="15"/>
  </w:num>
  <w:num w:numId="8" w16cid:durableId="1003052166">
    <w:abstractNumId w:val="16"/>
  </w:num>
  <w:num w:numId="9" w16cid:durableId="1983190127">
    <w:abstractNumId w:val="4"/>
  </w:num>
  <w:num w:numId="10" w16cid:durableId="926619515">
    <w:abstractNumId w:val="2"/>
  </w:num>
  <w:num w:numId="11" w16cid:durableId="1319843379">
    <w:abstractNumId w:val="23"/>
  </w:num>
  <w:num w:numId="12" w16cid:durableId="847981582">
    <w:abstractNumId w:val="21"/>
  </w:num>
  <w:num w:numId="13" w16cid:durableId="1503466796">
    <w:abstractNumId w:val="24"/>
  </w:num>
  <w:num w:numId="14" w16cid:durableId="1613852930">
    <w:abstractNumId w:val="12"/>
  </w:num>
  <w:num w:numId="15" w16cid:durableId="2037271251">
    <w:abstractNumId w:val="13"/>
  </w:num>
  <w:num w:numId="16" w16cid:durableId="875577441">
    <w:abstractNumId w:val="26"/>
  </w:num>
  <w:num w:numId="17" w16cid:durableId="1480001372">
    <w:abstractNumId w:val="0"/>
  </w:num>
  <w:num w:numId="18" w16cid:durableId="436489528">
    <w:abstractNumId w:val="10"/>
  </w:num>
  <w:num w:numId="19" w16cid:durableId="1023938411">
    <w:abstractNumId w:val="9"/>
  </w:num>
  <w:num w:numId="20" w16cid:durableId="1040202997">
    <w:abstractNumId w:val="11"/>
  </w:num>
  <w:num w:numId="21" w16cid:durableId="781343122">
    <w:abstractNumId w:val="3"/>
  </w:num>
  <w:num w:numId="22" w16cid:durableId="1946889140">
    <w:abstractNumId w:val="18"/>
  </w:num>
  <w:num w:numId="23" w16cid:durableId="1499804865">
    <w:abstractNumId w:val="6"/>
  </w:num>
  <w:num w:numId="24" w16cid:durableId="1783257453">
    <w:abstractNumId w:val="25"/>
  </w:num>
  <w:num w:numId="25" w16cid:durableId="298730769">
    <w:abstractNumId w:val="20"/>
  </w:num>
  <w:num w:numId="26" w16cid:durableId="1595165536">
    <w:abstractNumId w:val="22"/>
  </w:num>
  <w:num w:numId="27" w16cid:durableId="5905086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71"/>
    <w:rsid w:val="00021FB5"/>
    <w:rsid w:val="00030A60"/>
    <w:rsid w:val="00072B0B"/>
    <w:rsid w:val="000C1F1A"/>
    <w:rsid w:val="000E6A75"/>
    <w:rsid w:val="000E7361"/>
    <w:rsid w:val="00126642"/>
    <w:rsid w:val="00126CDF"/>
    <w:rsid w:val="00217CF0"/>
    <w:rsid w:val="0023330C"/>
    <w:rsid w:val="00261DDB"/>
    <w:rsid w:val="002E0523"/>
    <w:rsid w:val="002E45E5"/>
    <w:rsid w:val="00376BD7"/>
    <w:rsid w:val="00377C20"/>
    <w:rsid w:val="003D0CF2"/>
    <w:rsid w:val="0040130E"/>
    <w:rsid w:val="00433201"/>
    <w:rsid w:val="00447F1D"/>
    <w:rsid w:val="00475B59"/>
    <w:rsid w:val="004835F2"/>
    <w:rsid w:val="0049412A"/>
    <w:rsid w:val="004A3526"/>
    <w:rsid w:val="005042B7"/>
    <w:rsid w:val="00521396"/>
    <w:rsid w:val="00572FEE"/>
    <w:rsid w:val="0058668C"/>
    <w:rsid w:val="006005D8"/>
    <w:rsid w:val="00607D43"/>
    <w:rsid w:val="00612210"/>
    <w:rsid w:val="00635D3A"/>
    <w:rsid w:val="006964C4"/>
    <w:rsid w:val="006F0615"/>
    <w:rsid w:val="006F1752"/>
    <w:rsid w:val="00720E54"/>
    <w:rsid w:val="00750302"/>
    <w:rsid w:val="00751C49"/>
    <w:rsid w:val="007633BC"/>
    <w:rsid w:val="007743C8"/>
    <w:rsid w:val="007805BD"/>
    <w:rsid w:val="00784504"/>
    <w:rsid w:val="00791937"/>
    <w:rsid w:val="007D559D"/>
    <w:rsid w:val="007E7B93"/>
    <w:rsid w:val="00845FF3"/>
    <w:rsid w:val="00872787"/>
    <w:rsid w:val="008831D4"/>
    <w:rsid w:val="008D0175"/>
    <w:rsid w:val="00902A08"/>
    <w:rsid w:val="0090436C"/>
    <w:rsid w:val="00905BAB"/>
    <w:rsid w:val="009066E6"/>
    <w:rsid w:val="00950019"/>
    <w:rsid w:val="009E0B90"/>
    <w:rsid w:val="009F63EA"/>
    <w:rsid w:val="00A01911"/>
    <w:rsid w:val="00A13A2C"/>
    <w:rsid w:val="00A605A5"/>
    <w:rsid w:val="00A66D31"/>
    <w:rsid w:val="00A737A3"/>
    <w:rsid w:val="00AD388E"/>
    <w:rsid w:val="00AE775A"/>
    <w:rsid w:val="00AF44E9"/>
    <w:rsid w:val="00B52886"/>
    <w:rsid w:val="00B65A15"/>
    <w:rsid w:val="00B66FA3"/>
    <w:rsid w:val="00BB5067"/>
    <w:rsid w:val="00BF1883"/>
    <w:rsid w:val="00BF6D55"/>
    <w:rsid w:val="00C45C02"/>
    <w:rsid w:val="00D257E4"/>
    <w:rsid w:val="00D2688B"/>
    <w:rsid w:val="00D45D9F"/>
    <w:rsid w:val="00D71A4F"/>
    <w:rsid w:val="00D8362C"/>
    <w:rsid w:val="00DC2406"/>
    <w:rsid w:val="00E06EF7"/>
    <w:rsid w:val="00E670C8"/>
    <w:rsid w:val="00EA13F6"/>
    <w:rsid w:val="00EE4EC3"/>
    <w:rsid w:val="00F03471"/>
    <w:rsid w:val="00F23770"/>
    <w:rsid w:val="00F42ED3"/>
    <w:rsid w:val="00F71B1B"/>
    <w:rsid w:val="00F81694"/>
    <w:rsid w:val="00F87256"/>
    <w:rsid w:val="00FC54C0"/>
    <w:rsid w:val="00FD30FF"/>
    <w:rsid w:val="2BA27061"/>
    <w:rsid w:val="3CC53563"/>
    <w:rsid w:val="3F7BD829"/>
    <w:rsid w:val="45F582CA"/>
    <w:rsid w:val="5F146816"/>
    <w:rsid w:val="699E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25DC0"/>
  <w15:docId w15:val="{83BD35B3-9D97-4B23-AF6A-889FDBBD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72B0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72B0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7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7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7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7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7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7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7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072B0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072B0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072B0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rsid w:val="00072B0B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072B0B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072B0B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072B0B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072B0B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072B0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72B0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072B0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7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07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72B0B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072B0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72B0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72B0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72B0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072B0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72B0B"/>
    <w:rPr>
      <w:b/>
      <w:bCs/>
      <w:smallCaps/>
      <w:color w:val="0F4761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6F061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6F0615"/>
    <w:pPr>
      <w:spacing w:line="240" w:lineRule="auto"/>
    </w:pPr>
    <w:rPr>
      <w:sz w:val="20"/>
      <w:szCs w:val="20"/>
    </w:rPr>
  </w:style>
  <w:style w:type="character" w:styleId="TextkomenteChar" w:customStyle="1">
    <w:name w:val="Text komentáře Char"/>
    <w:basedOn w:val="Standardnpsmoodstavce"/>
    <w:link w:val="Textkomente"/>
    <w:uiPriority w:val="99"/>
    <w:rsid w:val="006F061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F0615"/>
    <w:rPr>
      <w:b/>
      <w:bCs/>
    </w:rPr>
  </w:style>
  <w:style w:type="character" w:styleId="PedmtkomenteChar" w:customStyle="1">
    <w:name w:val="Předmět komentáře Char"/>
    <w:basedOn w:val="TextkomenteChar"/>
    <w:link w:val="Pedmtkomente"/>
    <w:uiPriority w:val="99"/>
    <w:semiHidden/>
    <w:rsid w:val="006F06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md\Downloads\Charakteristika%20um&#283;leck&#233;ho%20textu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4dd0a2-da34-4871-bd8a-9b9efd768e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622CDE27B3B54191A1144E1855EF8E" ma:contentTypeVersion="15" ma:contentTypeDescription="Vytvoří nový dokument" ma:contentTypeScope="" ma:versionID="063a33b23474da0da95aef0df1e82104">
  <xsd:schema xmlns:xsd="http://www.w3.org/2001/XMLSchema" xmlns:xs="http://www.w3.org/2001/XMLSchema" xmlns:p="http://schemas.microsoft.com/office/2006/metadata/properties" xmlns:ns3="e84dd0a2-da34-4871-bd8a-9b9efd768eab" xmlns:ns4="3278cc48-1f91-42ab-83da-e846b431c1ac" targetNamespace="http://schemas.microsoft.com/office/2006/metadata/properties" ma:root="true" ma:fieldsID="24476be00848c4ecb71af559c2e61dda" ns3:_="" ns4:_="">
    <xsd:import namespace="e84dd0a2-da34-4871-bd8a-9b9efd768eab"/>
    <xsd:import namespace="3278cc48-1f91-42ab-83da-e846b431c1a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dd0a2-da34-4871-bd8a-9b9efd768ea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8cc48-1f91-42ab-83da-e846b431c1a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B6A1C-C5AD-4FCD-A8F7-EF57E92998D5}">
  <ds:schemaRefs>
    <ds:schemaRef ds:uri="http://purl.org/dc/elements/1.1/"/>
    <ds:schemaRef ds:uri="e84dd0a2-da34-4871-bd8a-9b9efd768eab"/>
    <ds:schemaRef ds:uri="http://purl.org/dc/dcmitype/"/>
    <ds:schemaRef ds:uri="http://purl.org/dc/terms/"/>
    <ds:schemaRef ds:uri="http://schemas.openxmlformats.org/package/2006/metadata/core-properties"/>
    <ds:schemaRef ds:uri="3278cc48-1f91-42ab-83da-e846b431c1ac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D73C381-41C2-454C-99A2-58AE6DB59C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A82AC5-2B18-4280-9F9E-4EA639B82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dd0a2-da34-4871-bd8a-9b9efd768eab"/>
    <ds:schemaRef ds:uri="3278cc48-1f91-42ab-83da-e846b431c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Charakteristika uměleckého textu.dotx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Drabina</dc:creator>
  <keywords/>
  <dc:description/>
  <lastModifiedBy>23 drabina adam</lastModifiedBy>
  <revision>66</revision>
  <dcterms:created xsi:type="dcterms:W3CDTF">2024-12-15T16:45:00.0000000Z</dcterms:created>
  <dcterms:modified xsi:type="dcterms:W3CDTF">2025-04-28T16:28:52.4851144Z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0x01010077622CDE27B3B54191A1144E1855EF8E</vt:lpwstr>
  </property>
</Properties>
</file>